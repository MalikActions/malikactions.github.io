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3BD" w:rsidRDefault="001202B7">
      <w:pPr>
        <w:pStyle w:val="Titel"/>
        <w:jc w:val="right"/>
        <w:rPr>
          <w:sz w:val="24"/>
        </w:rPr>
      </w:pPr>
      <w:r>
        <w:rPr>
          <w:sz w:val="24"/>
        </w:rPr>
        <w:t>November 2015</w:t>
      </w:r>
    </w:p>
    <w:p w:rsidR="001163BD" w:rsidRDefault="001163BD">
      <w:pPr>
        <w:pStyle w:val="Titel"/>
        <w:rPr>
          <w:b w:val="0"/>
          <w:sz w:val="20"/>
        </w:rPr>
      </w:pPr>
      <w:r>
        <w:rPr>
          <w:sz w:val="40"/>
        </w:rPr>
        <w:t>1 – vagt for vagthavende formand.</w:t>
      </w:r>
    </w:p>
    <w:p w:rsidR="001163BD" w:rsidRDefault="001163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940"/>
        <w:gridCol w:w="8404"/>
      </w:tblGrid>
      <w:tr w:rsidR="001163BD">
        <w:trPr>
          <w:trHeight w:val="280"/>
        </w:trPr>
        <w:tc>
          <w:tcPr>
            <w:tcW w:w="1940" w:type="dxa"/>
          </w:tcPr>
          <w:p w:rsidR="001163BD" w:rsidRDefault="001163BD"/>
          <w:p w:rsidR="001163BD" w:rsidRDefault="001163BD">
            <w:r>
              <w:t>Tjenestetid:</w:t>
            </w:r>
          </w:p>
        </w:tc>
        <w:tc>
          <w:tcPr>
            <w:tcW w:w="8404" w:type="dxa"/>
          </w:tcPr>
          <w:p w:rsidR="001163BD" w:rsidRDefault="001163BD"/>
          <w:p w:rsidR="001163BD" w:rsidRDefault="001163BD">
            <w:r>
              <w:t>Kl. 0630 – 1445</w:t>
            </w:r>
          </w:p>
        </w:tc>
      </w:tr>
      <w:tr w:rsidR="001163BD">
        <w:trPr>
          <w:trHeight w:val="280"/>
        </w:trPr>
        <w:tc>
          <w:tcPr>
            <w:tcW w:w="1940" w:type="dxa"/>
          </w:tcPr>
          <w:p w:rsidR="001163BD" w:rsidRDefault="001163BD"/>
          <w:p w:rsidR="001163BD" w:rsidRDefault="001163BD">
            <w:r>
              <w:t>Vagtsted:</w:t>
            </w:r>
          </w:p>
        </w:tc>
        <w:tc>
          <w:tcPr>
            <w:tcW w:w="8404" w:type="dxa"/>
          </w:tcPr>
          <w:p w:rsidR="001163BD" w:rsidRDefault="001163BD"/>
          <w:p w:rsidR="001163BD" w:rsidRDefault="00C96BB1">
            <w:r>
              <w:t>Vagthavendes kontor</w:t>
            </w:r>
            <w:r w:rsidR="001163BD">
              <w:t xml:space="preserve"> </w:t>
            </w:r>
          </w:p>
        </w:tc>
      </w:tr>
      <w:tr w:rsidR="001163BD">
        <w:trPr>
          <w:trHeight w:val="280"/>
        </w:trPr>
        <w:tc>
          <w:tcPr>
            <w:tcW w:w="1940" w:type="dxa"/>
          </w:tcPr>
          <w:p w:rsidR="001163BD" w:rsidRDefault="001163BD"/>
          <w:p w:rsidR="001163BD" w:rsidRDefault="001163BD">
            <w:r>
              <w:t>Påklædning:</w:t>
            </w:r>
          </w:p>
        </w:tc>
        <w:tc>
          <w:tcPr>
            <w:tcW w:w="8404" w:type="dxa"/>
          </w:tcPr>
          <w:p w:rsidR="001163BD" w:rsidRDefault="001163BD"/>
          <w:p w:rsidR="001163BD" w:rsidRDefault="001163BD">
            <w:r>
              <w:t>Jævnfør gældende uniformsreglement</w:t>
            </w:r>
          </w:p>
        </w:tc>
      </w:tr>
      <w:tr w:rsidR="001163BD">
        <w:trPr>
          <w:trHeight w:val="280"/>
        </w:trPr>
        <w:tc>
          <w:tcPr>
            <w:tcW w:w="1940" w:type="dxa"/>
          </w:tcPr>
          <w:p w:rsidR="001163BD" w:rsidRDefault="001163BD"/>
          <w:p w:rsidR="001163BD" w:rsidRDefault="001163BD">
            <w:r>
              <w:t>Opgaver:</w:t>
            </w:r>
          </w:p>
          <w:p w:rsidR="00350219" w:rsidRDefault="00350219"/>
          <w:p w:rsidR="00350219" w:rsidRDefault="00350219">
            <w:r>
              <w:t>06.30</w:t>
            </w:r>
          </w:p>
          <w:p w:rsidR="00350219" w:rsidRDefault="00350219"/>
          <w:p w:rsidR="00350219" w:rsidRDefault="00350219"/>
          <w:p w:rsidR="00350219" w:rsidRDefault="00350219"/>
          <w:p w:rsidR="00350219" w:rsidRDefault="00350219"/>
          <w:p w:rsidR="00350219" w:rsidRDefault="00350219">
            <w:r>
              <w:t>07.45</w:t>
            </w:r>
          </w:p>
          <w:p w:rsidR="00E35166" w:rsidRDefault="00E35166"/>
          <w:p w:rsidR="00E35166" w:rsidRDefault="00E35166"/>
          <w:p w:rsidR="00E35166" w:rsidRDefault="00E35166">
            <w:r>
              <w:t>08.00</w:t>
            </w:r>
          </w:p>
          <w:p w:rsidR="00DF1FFC" w:rsidRDefault="00DF1FFC"/>
          <w:p w:rsidR="00DF1FFC" w:rsidRDefault="00DF1FFC"/>
          <w:p w:rsidR="00DF1FFC" w:rsidRDefault="00DF1FFC"/>
          <w:p w:rsidR="00DF1FFC" w:rsidRDefault="00DF1FFC"/>
          <w:p w:rsidR="00DF1FFC" w:rsidRDefault="00DF1FFC"/>
          <w:p w:rsidR="00DF1FFC" w:rsidRDefault="00DF1FFC"/>
          <w:p w:rsidR="00DF1FFC" w:rsidRDefault="00DF1FFC"/>
          <w:p w:rsidR="00DF1FFC" w:rsidRDefault="00DF24C6">
            <w:r>
              <w:t>10.00</w:t>
            </w:r>
          </w:p>
          <w:p w:rsidR="001202B7" w:rsidRDefault="001202B7"/>
          <w:p w:rsidR="001202B7" w:rsidRDefault="001202B7"/>
          <w:p w:rsidR="001202B7" w:rsidRDefault="001202B7"/>
          <w:p w:rsidR="001202B7" w:rsidRDefault="001202B7"/>
          <w:p w:rsidR="001202B7" w:rsidRDefault="001202B7"/>
          <w:p w:rsidR="001202B7" w:rsidRDefault="001202B7"/>
          <w:p w:rsidR="001202B7" w:rsidRDefault="001202B7"/>
          <w:p w:rsidR="001202B7" w:rsidRDefault="001202B7"/>
          <w:p w:rsidR="001202B7" w:rsidRDefault="001202B7">
            <w:r>
              <w:t>14.00</w:t>
            </w:r>
          </w:p>
          <w:p w:rsidR="00DF1FFC" w:rsidRDefault="00DF1FFC"/>
        </w:tc>
        <w:tc>
          <w:tcPr>
            <w:tcW w:w="8404" w:type="dxa"/>
          </w:tcPr>
          <w:p w:rsidR="001163BD" w:rsidRDefault="001163BD"/>
          <w:p w:rsidR="00350219" w:rsidRDefault="00350219"/>
          <w:p w:rsidR="00350219" w:rsidRDefault="00350219"/>
          <w:p w:rsidR="001163BD" w:rsidRDefault="001163BD">
            <w:pPr>
              <w:numPr>
                <w:ilvl w:val="0"/>
                <w:numId w:val="2"/>
              </w:numPr>
            </w:pPr>
            <w:r>
              <w:t>Overtager vagten efter 4</w:t>
            </w:r>
            <w:r w:rsidR="00C96BB1">
              <w:t xml:space="preserve"> (B)</w:t>
            </w:r>
            <w:r>
              <w:t xml:space="preserve"> – vagten.</w:t>
            </w:r>
          </w:p>
          <w:p w:rsidR="001202B7" w:rsidRDefault="0021098C">
            <w:pPr>
              <w:numPr>
                <w:ilvl w:val="0"/>
                <w:numId w:val="2"/>
              </w:numPr>
            </w:pPr>
            <w:r>
              <w:t>Gå rundt om rådhuset for</w:t>
            </w:r>
            <w:r w:rsidR="001202B7">
              <w:t xml:space="preserve"> at se efter</w:t>
            </w:r>
            <w:r>
              <w:t xml:space="preserve">, </w:t>
            </w:r>
            <w:r w:rsidR="001202B7">
              <w:t>om det har været udsat for hærværk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>Tilsikre at alle morgenvagter er mødt.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>Kontrollerer dagsedler.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>Kontrollerer sorteringsmappen under pågældende dato.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 xml:space="preserve">Kontrol af </w:t>
            </w:r>
            <w:r w:rsidR="00350219">
              <w:t>brikker</w:t>
            </w:r>
            <w:r w:rsidR="001202B7">
              <w:t xml:space="preserve"> + nøgler</w:t>
            </w:r>
          </w:p>
          <w:p w:rsidR="00C96BB1" w:rsidRDefault="00350219" w:rsidP="00D95B5C">
            <w:pPr>
              <w:numPr>
                <w:ilvl w:val="0"/>
                <w:numId w:val="1"/>
              </w:numPr>
            </w:pPr>
            <w:r>
              <w:t xml:space="preserve">Kontrol af lys på </w:t>
            </w:r>
            <w:r w:rsidR="007E096F">
              <w:t>trapper og skilte i hovedporten er det ok</w:t>
            </w:r>
            <w:r w:rsidR="00925DD3">
              <w:t>.</w:t>
            </w:r>
          </w:p>
          <w:p w:rsidR="0052630B" w:rsidRDefault="0021098C">
            <w:pPr>
              <w:numPr>
                <w:ilvl w:val="0"/>
                <w:numId w:val="1"/>
              </w:numPr>
            </w:pPr>
            <w:r>
              <w:t>Informerer</w:t>
            </w:r>
            <w:r w:rsidR="00DF1FFC">
              <w:t xml:space="preserve"> mandskabet om dagens opgaver.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>Tilsikre</w:t>
            </w:r>
            <w:r w:rsidR="00975E37">
              <w:t>r</w:t>
            </w:r>
            <w:r>
              <w:t xml:space="preserve"> at vagtopgaver som B &amp; U besættes og løses.</w:t>
            </w:r>
          </w:p>
          <w:p w:rsidR="00FF0CB3" w:rsidRDefault="00FF0CB3" w:rsidP="00FF0CB3">
            <w:pPr>
              <w:numPr>
                <w:ilvl w:val="0"/>
                <w:numId w:val="1"/>
              </w:numPr>
            </w:pPr>
            <w:r>
              <w:t>Udsender nattens rapporter til respektive forvaltninger og følger op.</w:t>
            </w:r>
          </w:p>
          <w:p w:rsidR="00FA435A" w:rsidRDefault="00FA435A">
            <w:pPr>
              <w:numPr>
                <w:ilvl w:val="0"/>
                <w:numId w:val="1"/>
              </w:numPr>
            </w:pPr>
            <w:r>
              <w:t>Udstedelse af parkeringstilladelser og ID kort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>Reagere på rådhusets overfaldsalarmer.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>Inspicerer personalet på Rådhuset. (Kvalitetskontrol)</w:t>
            </w:r>
          </w:p>
          <w:p w:rsidR="001202B7" w:rsidRDefault="001202B7">
            <w:pPr>
              <w:numPr>
                <w:ilvl w:val="0"/>
                <w:numId w:val="1"/>
              </w:numPr>
            </w:pPr>
            <w:r>
              <w:t>Flag på huset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>Løser opgaver og kontrollerer si</w:t>
            </w:r>
            <w:r w:rsidR="008862DD">
              <w:t>t ansvarsområde jævnfør arbejds-</w:t>
            </w:r>
            <w:r>
              <w:t xml:space="preserve"> fordelingsskema.</w:t>
            </w:r>
          </w:p>
          <w:p w:rsidR="001163BD" w:rsidRDefault="00DF1FFC" w:rsidP="00DF24C6">
            <w:pPr>
              <w:numPr>
                <w:ilvl w:val="0"/>
                <w:numId w:val="1"/>
              </w:numPr>
            </w:pPr>
            <w:r>
              <w:t>Møde med Flemming om dagens mandskab/ og opgaver</w:t>
            </w:r>
            <w:r w:rsidR="00DF24C6">
              <w:t>.</w:t>
            </w:r>
          </w:p>
          <w:p w:rsidR="00C96BB1" w:rsidRDefault="00C96BB1">
            <w:pPr>
              <w:numPr>
                <w:ilvl w:val="0"/>
                <w:numId w:val="1"/>
              </w:numPr>
            </w:pPr>
            <w:r>
              <w:t xml:space="preserve">Kontrol </w:t>
            </w:r>
            <w:r w:rsidR="00F20CA1">
              <w:t xml:space="preserve">et par gange </w:t>
            </w:r>
            <w:r>
              <w:t>på P-plads</w:t>
            </w:r>
            <w:r w:rsidR="00F20CA1">
              <w:t>.</w:t>
            </w:r>
          </w:p>
          <w:p w:rsidR="00F20CA1" w:rsidRDefault="00F20CA1">
            <w:pPr>
              <w:numPr>
                <w:ilvl w:val="0"/>
                <w:numId w:val="1"/>
              </w:numPr>
            </w:pPr>
            <w:r>
              <w:t xml:space="preserve">Kontrol </w:t>
            </w:r>
            <w:r w:rsidR="00DF5A14">
              <w:t xml:space="preserve">af </w:t>
            </w:r>
            <w:r>
              <w:t>cykelstativer</w:t>
            </w:r>
            <w:r w:rsidR="003C4699">
              <w:t xml:space="preserve"> og cykler</w:t>
            </w:r>
            <w:r>
              <w:t>.</w:t>
            </w:r>
            <w:r w:rsidR="003C4699">
              <w:t xml:space="preserve"> </w:t>
            </w:r>
          </w:p>
          <w:p w:rsidR="00F20CA1" w:rsidRDefault="00F20CA1" w:rsidP="00F20CA1">
            <w:pPr>
              <w:numPr>
                <w:ilvl w:val="0"/>
                <w:numId w:val="1"/>
              </w:numPr>
            </w:pPr>
            <w:r>
              <w:t>Løse ad hoc opgaver.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>Ajourføring af tilkaldelister.</w:t>
            </w:r>
          </w:p>
          <w:p w:rsidR="001163BD" w:rsidRDefault="001163BD">
            <w:pPr>
              <w:numPr>
                <w:ilvl w:val="0"/>
                <w:numId w:val="1"/>
              </w:numPr>
            </w:pPr>
            <w:r>
              <w:t>Modtage meddele</w:t>
            </w:r>
            <w:r w:rsidR="008862DD">
              <w:t>lser fra div. b</w:t>
            </w:r>
            <w:r>
              <w:t>ygninger vedr. aftens aktiviteter, som skal videregives aftenvagten.</w:t>
            </w:r>
          </w:p>
          <w:p w:rsidR="001202B7" w:rsidRDefault="001202B7">
            <w:pPr>
              <w:numPr>
                <w:ilvl w:val="0"/>
                <w:numId w:val="1"/>
              </w:numPr>
            </w:pPr>
            <w:r>
              <w:t>Kontrollere at betjentstuen er i en acceptabel stand til næste vagthold</w:t>
            </w:r>
          </w:p>
          <w:p w:rsidR="001202B7" w:rsidRPr="001202B7" w:rsidRDefault="001202B7" w:rsidP="001202B7">
            <w:pPr>
              <w:numPr>
                <w:ilvl w:val="0"/>
                <w:numId w:val="1"/>
              </w:numPr>
            </w:pPr>
            <w:r>
              <w:t>Er vagtleder og stedfortræder behjælpelig</w:t>
            </w:r>
            <w:r w:rsidR="001163BD">
              <w:t xml:space="preserve"> </w:t>
            </w:r>
          </w:p>
          <w:p w:rsidR="00F20CA1" w:rsidRPr="00F20CA1" w:rsidRDefault="001202B7" w:rsidP="001202B7">
            <w:pPr>
              <w:numPr>
                <w:ilvl w:val="0"/>
                <w:numId w:val="1"/>
              </w:numPr>
            </w:pPr>
            <w:r>
              <w:rPr>
                <w:b/>
              </w:rPr>
              <w:t>ON</w:t>
            </w:r>
            <w:r w:rsidR="00F20CA1">
              <w:rPr>
                <w:b/>
              </w:rPr>
              <w:t>SDAG</w:t>
            </w:r>
            <w:r w:rsidR="001163BD">
              <w:rPr>
                <w:b/>
              </w:rPr>
              <w:t xml:space="preserve">: AFPRØVNING af OVERFALDSALARMER </w:t>
            </w:r>
            <w:r w:rsidR="00F20CA1">
              <w:rPr>
                <w:b/>
              </w:rPr>
              <w:t xml:space="preserve">om </w:t>
            </w:r>
            <w:r w:rsidR="00E35166">
              <w:rPr>
                <w:b/>
              </w:rPr>
              <w:t>MORGENEN</w:t>
            </w:r>
          </w:p>
        </w:tc>
      </w:tr>
      <w:tr w:rsidR="001163BD">
        <w:trPr>
          <w:trHeight w:val="280"/>
        </w:trPr>
        <w:tc>
          <w:tcPr>
            <w:tcW w:w="1940" w:type="dxa"/>
          </w:tcPr>
          <w:p w:rsidR="001163BD" w:rsidRDefault="001163BD"/>
          <w:p w:rsidR="001163BD" w:rsidRDefault="001163BD">
            <w:r>
              <w:t>Ansvarsområde:</w:t>
            </w:r>
          </w:p>
        </w:tc>
        <w:tc>
          <w:tcPr>
            <w:tcW w:w="8404" w:type="dxa"/>
          </w:tcPr>
          <w:p w:rsidR="001163BD" w:rsidRDefault="001163BD"/>
          <w:p w:rsidR="001163BD" w:rsidRDefault="001163BD">
            <w:pPr>
              <w:numPr>
                <w:ilvl w:val="0"/>
                <w:numId w:val="3"/>
              </w:numPr>
            </w:pPr>
            <w:r>
              <w:t>Er ansvarlig for vagtpersonalet.</w:t>
            </w:r>
          </w:p>
          <w:p w:rsidR="001163BD" w:rsidRDefault="001163BD">
            <w:pPr>
              <w:numPr>
                <w:ilvl w:val="0"/>
                <w:numId w:val="3"/>
              </w:numPr>
            </w:pPr>
            <w:r>
              <w:t>Er ansvarlig for udlevering</w:t>
            </w:r>
            <w:r w:rsidR="00975E37">
              <w:t xml:space="preserve"> af</w:t>
            </w:r>
            <w:r>
              <w:t xml:space="preserve"> a</w:t>
            </w:r>
            <w:r w:rsidR="00975E37">
              <w:t>dgangskort og nøgler til rådhus</w:t>
            </w:r>
            <w:r>
              <w:t>personalet</w:t>
            </w:r>
          </w:p>
          <w:p w:rsidR="001163BD" w:rsidRDefault="001163BD">
            <w:pPr>
              <w:numPr>
                <w:ilvl w:val="0"/>
                <w:numId w:val="3"/>
              </w:numPr>
            </w:pPr>
            <w:r>
              <w:t xml:space="preserve">Er ansvarlig for sikkerhed m.h.t. aktiviteter der har en truende adfærd på mennesker eller værdier på rådhuset. </w:t>
            </w:r>
          </w:p>
          <w:p w:rsidR="001163BD" w:rsidRDefault="001163BD">
            <w:pPr>
              <w:numPr>
                <w:ilvl w:val="0"/>
                <w:numId w:val="3"/>
              </w:numPr>
            </w:pPr>
            <w:r>
              <w:t>Kontrol af</w:t>
            </w:r>
            <w:r w:rsidR="008862DD">
              <w:t xml:space="preserve"> at uddelegerede</w:t>
            </w:r>
            <w:r>
              <w:t xml:space="preserve"> opgaver udføres optimalt.  </w:t>
            </w:r>
          </w:p>
          <w:p w:rsidR="001163BD" w:rsidRDefault="001163BD" w:rsidP="00DF1FFC">
            <w:pPr>
              <w:numPr>
                <w:ilvl w:val="0"/>
                <w:numId w:val="3"/>
              </w:numPr>
            </w:pPr>
            <w:r>
              <w:t xml:space="preserve">Stedfortræder for </w:t>
            </w:r>
            <w:r w:rsidR="00DF1FFC">
              <w:t>Flemming</w:t>
            </w:r>
            <w:r>
              <w:t xml:space="preserve">, når </w:t>
            </w:r>
            <w:r w:rsidR="00DF1FFC">
              <w:t>han</w:t>
            </w:r>
            <w:r>
              <w:t xml:space="preserve"> ikke er til</w:t>
            </w:r>
            <w:r w:rsidR="00F20CA1">
              <w:t xml:space="preserve"> </w:t>
            </w:r>
            <w:r>
              <w:t>stede.</w:t>
            </w:r>
          </w:p>
        </w:tc>
      </w:tr>
      <w:tr w:rsidR="001163BD">
        <w:trPr>
          <w:trHeight w:val="280"/>
        </w:trPr>
        <w:tc>
          <w:tcPr>
            <w:tcW w:w="1940" w:type="dxa"/>
          </w:tcPr>
          <w:p w:rsidR="001163BD" w:rsidRDefault="001163BD"/>
          <w:p w:rsidR="001163BD" w:rsidRDefault="001163BD">
            <w:r>
              <w:t>Afmelding:</w:t>
            </w:r>
          </w:p>
        </w:tc>
        <w:tc>
          <w:tcPr>
            <w:tcW w:w="8404" w:type="dxa"/>
          </w:tcPr>
          <w:p w:rsidR="001163BD" w:rsidRDefault="001163BD"/>
          <w:p w:rsidR="001163BD" w:rsidRDefault="001163BD">
            <w:r>
              <w:t>Sørge for lokalet er i ryddelig stand</w:t>
            </w:r>
            <w:r w:rsidR="0052630B">
              <w:t xml:space="preserve"> </w:t>
            </w:r>
            <w:r w:rsidR="00EF2DA0">
              <w:t>samt at lokalet er</w:t>
            </w:r>
            <w:r w:rsidR="0052630B">
              <w:t xml:space="preserve"> udluftet</w:t>
            </w:r>
            <w:r>
              <w:t>.</w:t>
            </w:r>
          </w:p>
          <w:p w:rsidR="001163BD" w:rsidRDefault="001163BD">
            <w:r>
              <w:t>Overdrager vagten til 2 – vagten.</w:t>
            </w:r>
          </w:p>
        </w:tc>
      </w:tr>
    </w:tbl>
    <w:p w:rsidR="001163BD" w:rsidRDefault="001163BD"/>
    <w:p w:rsidR="001163BD" w:rsidRPr="00594300" w:rsidRDefault="007E096F">
      <w:pPr>
        <w:rPr>
          <w:sz w:val="22"/>
          <w:szCs w:val="22"/>
        </w:rPr>
      </w:pPr>
      <w:r>
        <w:rPr>
          <w:sz w:val="22"/>
          <w:szCs w:val="22"/>
        </w:rPr>
        <w:t>Flemming Nielsen</w:t>
      </w:r>
    </w:p>
    <w:sectPr w:rsidR="001163BD" w:rsidRPr="00594300" w:rsidSect="00030C9B">
      <w:headerReference w:type="default" r:id="rId7"/>
      <w:footerReference w:type="default" r:id="rId8"/>
      <w:pgSz w:w="11906" w:h="16838"/>
      <w:pgMar w:top="567" w:right="567" w:bottom="720" w:left="1134" w:header="510" w:footer="85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08F2" w:rsidRDefault="001B08F2">
      <w:r>
        <w:separator/>
      </w:r>
    </w:p>
  </w:endnote>
  <w:endnote w:type="continuationSeparator" w:id="0">
    <w:p w:rsidR="001B08F2" w:rsidRDefault="001B08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CB3" w:rsidRDefault="005762AC">
    <w:pPr>
      <w:pStyle w:val="Sidefod"/>
      <w:rPr>
        <w:sz w:val="16"/>
      </w:rPr>
    </w:pPr>
    <w:r>
      <w:rPr>
        <w:snapToGrid w:val="0"/>
        <w:sz w:val="16"/>
      </w:rPr>
      <w:fldChar w:fldCharType="begin"/>
    </w:r>
    <w:r w:rsidR="00FF0CB3">
      <w:rPr>
        <w:snapToGrid w:val="0"/>
        <w:sz w:val="16"/>
      </w:rPr>
      <w:instrText xml:space="preserve"> FILENAME \p </w:instrText>
    </w:r>
    <w:r>
      <w:rPr>
        <w:snapToGrid w:val="0"/>
        <w:sz w:val="16"/>
      </w:rPr>
      <w:fldChar w:fldCharType="separate"/>
    </w:r>
    <w:r w:rsidR="00FF0CB3">
      <w:rPr>
        <w:noProof/>
        <w:snapToGrid w:val="0"/>
        <w:sz w:val="16"/>
      </w:rPr>
      <w:t>J:\Betjent\__Vagt &amp; Information\Vagtbeskrivelser\Formænd\1 - vagt for vagthavende formand.doc</w:t>
    </w:r>
    <w:r>
      <w:rPr>
        <w:snapToGrid w:val="0"/>
        <w:sz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08F2" w:rsidRDefault="001B08F2">
      <w:r>
        <w:separator/>
      </w:r>
    </w:p>
  </w:footnote>
  <w:footnote w:type="continuationSeparator" w:id="0">
    <w:p w:rsidR="001B08F2" w:rsidRDefault="001B08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0CB3" w:rsidRDefault="005762AC">
    <w:pPr>
      <w:pStyle w:val="Sidehoved"/>
    </w:pPr>
    <w:r w:rsidRPr="005762AC">
      <w:rPr>
        <w:noProof/>
        <w:sz w:val="2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position:absolute;margin-left:-2.05pt;margin-top:.5pt;width:153.2pt;height:7.8pt;z-index:251657728" o:allowincell="f" adj=",5400">
          <v:fill color2="fill darken(162)" angle="-90" focusposition=",1" focussize="" method="linear sigma" focus="50%" type="gradient"/>
          <v:shadow color="#868686"/>
          <v:textpath style="font-family:&quot;Arial Black&quot;;font-size:14pt;v-text-kern:t" trim="t" fitpath="t" string="Rådhusvagten"/>
        </v:shape>
      </w:pict>
    </w:r>
  </w:p>
  <w:p w:rsidR="00FF0CB3" w:rsidRDefault="00FF0CB3">
    <w:pPr>
      <w:pStyle w:val="Sidefod"/>
      <w:rPr>
        <w:rFonts w:ascii="Monotype Corsiva" w:hAnsi="Monotype Corsiva"/>
        <w:i/>
        <w:color w:val="808080"/>
        <w:sz w:val="18"/>
      </w:rPr>
    </w:pPr>
    <w:r>
      <w:rPr>
        <w:rFonts w:ascii="Monotype Corsiva" w:hAnsi="Monotype Corsiva"/>
        <w:i/>
        <w:color w:val="808080"/>
        <w:sz w:val="18"/>
      </w:rPr>
      <w:t>Vi passer på mennesker og værdier.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22123"/>
    <w:multiLevelType w:val="singleLevel"/>
    <w:tmpl w:val="C730325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>
    <w:nsid w:val="5C690264"/>
    <w:multiLevelType w:val="singleLevel"/>
    <w:tmpl w:val="C730325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>
    <w:nsid w:val="6ED121BC"/>
    <w:multiLevelType w:val="singleLevel"/>
    <w:tmpl w:val="C730325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proofState w:spelling="clean" w:grammar="clean"/>
  <w:attachedTemplate r:id="rId1"/>
  <w:stylePaneFormatFilter w:val="3F01"/>
  <w:defaultTabStop w:val="1304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C96BB1"/>
    <w:rsid w:val="00030C9B"/>
    <w:rsid w:val="001163BD"/>
    <w:rsid w:val="001202B7"/>
    <w:rsid w:val="001B08F2"/>
    <w:rsid w:val="0021098C"/>
    <w:rsid w:val="00350219"/>
    <w:rsid w:val="003C4699"/>
    <w:rsid w:val="0052630B"/>
    <w:rsid w:val="005762AC"/>
    <w:rsid w:val="00594300"/>
    <w:rsid w:val="006B29C4"/>
    <w:rsid w:val="007D1615"/>
    <w:rsid w:val="007E096F"/>
    <w:rsid w:val="0081328B"/>
    <w:rsid w:val="00837572"/>
    <w:rsid w:val="008862DD"/>
    <w:rsid w:val="008F4989"/>
    <w:rsid w:val="0092495C"/>
    <w:rsid w:val="00925DD3"/>
    <w:rsid w:val="0093308C"/>
    <w:rsid w:val="00975E37"/>
    <w:rsid w:val="00A56987"/>
    <w:rsid w:val="00AE3F9F"/>
    <w:rsid w:val="00C96BB1"/>
    <w:rsid w:val="00CE589B"/>
    <w:rsid w:val="00D36C40"/>
    <w:rsid w:val="00D6197D"/>
    <w:rsid w:val="00D95B5C"/>
    <w:rsid w:val="00DA1A84"/>
    <w:rsid w:val="00DC6D86"/>
    <w:rsid w:val="00DF1FFC"/>
    <w:rsid w:val="00DF24C6"/>
    <w:rsid w:val="00DF5A14"/>
    <w:rsid w:val="00E35166"/>
    <w:rsid w:val="00E57BF2"/>
    <w:rsid w:val="00EF2DA0"/>
    <w:rsid w:val="00F20CA1"/>
    <w:rsid w:val="00FA435A"/>
    <w:rsid w:val="00FF0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C9B"/>
    <w:rPr>
      <w:rFonts w:ascii="Arial" w:hAnsi="Arial"/>
      <w:sz w:val="24"/>
      <w:szCs w:val="24"/>
    </w:rPr>
  </w:style>
  <w:style w:type="paragraph" w:styleId="Overskrift1">
    <w:name w:val="heading 1"/>
    <w:basedOn w:val="Normal"/>
    <w:next w:val="Normal"/>
    <w:qFormat/>
    <w:rsid w:val="00030C9B"/>
    <w:pPr>
      <w:keepNext/>
      <w:jc w:val="center"/>
      <w:outlineLvl w:val="0"/>
    </w:pPr>
    <w:rPr>
      <w:b/>
      <w:bCs/>
      <w:sz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030C9B"/>
    <w:pPr>
      <w:jc w:val="center"/>
    </w:pPr>
    <w:rPr>
      <w:b/>
      <w:bCs/>
      <w:sz w:val="32"/>
    </w:rPr>
  </w:style>
  <w:style w:type="paragraph" w:styleId="Sidehoved">
    <w:name w:val="header"/>
    <w:basedOn w:val="Normal"/>
    <w:rsid w:val="00030C9B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030C9B"/>
    <w:pPr>
      <w:tabs>
        <w:tab w:val="center" w:pos="4819"/>
        <w:tab w:val="right" w:pos="9638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r\Microsoft%20Office\Skabeloner\Side%201.dot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KUNDER\RÅDHUSSERVICE\Betjent\_Rådhusvagten\Vagtbeskrivelser\Formænd\1 - vagt for vagthavende formand 2.docx</MigrationPath>
    <MigrationDirectoryID xmlns="0dd46b0f-e2c7-4a31-a61e-54a1e81a6d74">6A0249FBEBE705D53E4DDA2FFB917B6FE5B9C5AE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CA2F5376-0744-41E6-AE98-42F24926C25B}"/>
</file>

<file path=customXml/itemProps2.xml><?xml version="1.0" encoding="utf-8"?>
<ds:datastoreItem xmlns:ds="http://schemas.openxmlformats.org/officeDocument/2006/customXml" ds:itemID="{3504F418-0FCD-47BA-99C6-F96C65DF95C2}"/>
</file>

<file path=customXml/itemProps3.xml><?xml version="1.0" encoding="utf-8"?>
<ds:datastoreItem xmlns:ds="http://schemas.openxmlformats.org/officeDocument/2006/customXml" ds:itemID="{F9B5E1B4-2500-4E7D-B4D9-4691E640E35E}"/>
</file>

<file path=customXml/itemProps4.xml><?xml version="1.0" encoding="utf-8"?>
<ds:datastoreItem xmlns:ds="http://schemas.openxmlformats.org/officeDocument/2006/customXml" ds:itemID="{CC3A3D1A-C22D-4718-BB95-946920CACDF3}"/>
</file>

<file path=docProps/app.xml><?xml version="1.0" encoding="utf-8"?>
<Properties xmlns="http://schemas.openxmlformats.org/officeDocument/2006/extended-properties" xmlns:vt="http://schemas.openxmlformats.org/officeDocument/2006/docPropsVTypes">
  <Template>Side 1</Template>
  <TotalTime>82</TotalTime>
  <Pages>1</Pages>
  <Words>263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Intern meddelelse</vt:lpstr>
    </vt:vector>
  </TitlesOfParts>
  <Company>Københavns Kommune</Company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 meddelelse</dc:title>
  <dc:creator>JP</dc:creator>
  <cp:lastModifiedBy>erskyg</cp:lastModifiedBy>
  <cp:revision>13</cp:revision>
  <cp:lastPrinted>2005-07-25T12:44:00Z</cp:lastPrinted>
  <dcterms:created xsi:type="dcterms:W3CDTF">2015-11-04T09:34:00Z</dcterms:created>
  <dcterms:modified xsi:type="dcterms:W3CDTF">2015-11-23T08:45:00Z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