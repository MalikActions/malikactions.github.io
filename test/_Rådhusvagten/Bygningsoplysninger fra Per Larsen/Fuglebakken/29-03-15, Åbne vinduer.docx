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styles.xml" ContentType="application/vnd.openxmlformats-officedocument.wordprocessingml.styles+xml"/>
  <Override PartName="/customXml/itemProps1.xml" ContentType="application/vnd.openxmlformats-officedocument.customXmlProperties+xml"/>
  <Override PartName="/word/activeX/activeX1.xml" ContentType="application/vnd.ms-office.activeX+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glossary/styles.xml" ContentType="application/vnd.openxmlformats-officedocument.wordprocessingml.styles+xml"/>
  <Override PartName="/word/activeX/activeX2.xml" ContentType="application/vnd.ms-office.activeX+xml"/>
  <Override PartName="/word/glossary/webSettings.xml" ContentType="application/vnd.openxmlformats-officedocument.wordprocessingml.webSettings+xml"/>
  <Override PartName="/word/glossary/fontTable.xml" ContentType="application/vnd.openxmlformats-officedocument.wordprocessingml.fontTable+xml"/>
  <Override PartName="/word/activeX/activeX3.xml" ContentType="application/vnd.ms-office.activeX+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7D01" w:rsidRDefault="002B7332">
      <w:pPr>
        <w:pStyle w:val="Sidehoved"/>
        <w:jc w:val="center"/>
        <w:rPr>
          <w:b/>
        </w:rPr>
      </w:pPr>
      <w:r>
        <w:tab/>
      </w:r>
      <w:r>
        <w:tab/>
      </w:r>
      <w:r>
        <w:tab/>
      </w:r>
      <w:r>
        <w:tab/>
      </w:r>
      <w:r>
        <w:tab/>
      </w:r>
    </w:p>
    <w:p w:rsidR="00767D01" w:rsidRPr="00064F8E" w:rsidRDefault="00767D01">
      <w:pPr>
        <w:pStyle w:val="Sidehoved"/>
        <w:jc w:val="center"/>
        <w:rPr>
          <w:b/>
          <w:sz w:val="36"/>
          <w:szCs w:val="36"/>
        </w:rPr>
      </w:pPr>
      <w:r w:rsidRPr="00064F8E">
        <w:rPr>
          <w:b/>
          <w:sz w:val="36"/>
          <w:szCs w:val="36"/>
        </w:rPr>
        <w:t xml:space="preserve">Fra </w:t>
      </w:r>
      <w:sdt>
        <w:sdtPr>
          <w:rPr>
            <w:b/>
            <w:sz w:val="36"/>
            <w:szCs w:val="36"/>
          </w:rPr>
          <w:id w:val="75939454"/>
          <w:placeholder>
            <w:docPart w:val="A00847A9CFEA41B7BAE989CD17106C80"/>
          </w:placeholder>
          <w:comboBox>
            <w:listItem w:value="Vælg et element."/>
            <w:listItem w:displayText="Rådhusvagten" w:value="Rådhusvagten"/>
            <w:listItem w:displayText="Vagthavende" w:value="Vagthavende"/>
          </w:comboBox>
        </w:sdtPr>
        <w:sdtContent>
          <w:r w:rsidR="007960D4">
            <w:rPr>
              <w:b/>
              <w:sz w:val="36"/>
              <w:szCs w:val="36"/>
            </w:rPr>
            <w:t>Vagthavende</w:t>
          </w:r>
        </w:sdtContent>
      </w:sdt>
      <w:r w:rsidR="00605723" w:rsidRPr="00064F8E">
        <w:rPr>
          <w:b/>
          <w:sz w:val="36"/>
          <w:szCs w:val="36"/>
        </w:rPr>
        <w:t xml:space="preserve"> </w:t>
      </w:r>
      <w:r w:rsidRPr="00064F8E">
        <w:rPr>
          <w:b/>
          <w:sz w:val="36"/>
          <w:szCs w:val="36"/>
        </w:rPr>
        <w:t>Københavns Rådhus</w:t>
      </w:r>
    </w:p>
    <w:p w:rsidR="00767D01" w:rsidRDefault="00767D01">
      <w:pPr>
        <w:pStyle w:val="Sidehoved"/>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8292"/>
        <w:gridCol w:w="1353"/>
        <w:gridCol w:w="14"/>
      </w:tblGrid>
      <w:tr w:rsidR="00767D01" w:rsidTr="00392703">
        <w:trPr>
          <w:trHeight w:val="386"/>
        </w:trPr>
        <w:tc>
          <w:tcPr>
            <w:tcW w:w="8292" w:type="dxa"/>
            <w:tcBorders>
              <w:top w:val="nil"/>
              <w:left w:val="nil"/>
              <w:bottom w:val="nil"/>
              <w:right w:val="nil"/>
            </w:tcBorders>
            <w:vAlign w:val="center"/>
          </w:tcPr>
          <w:p w:rsidR="00767D01" w:rsidRPr="00064F8E" w:rsidRDefault="00767D01" w:rsidP="007960D4">
            <w:pPr>
              <w:rPr>
                <w:b/>
                <w:sz w:val="28"/>
                <w:szCs w:val="28"/>
                <w:u w:val="single"/>
              </w:rPr>
            </w:pPr>
            <w:r w:rsidRPr="00064F8E">
              <w:rPr>
                <w:sz w:val="28"/>
                <w:szCs w:val="28"/>
              </w:rPr>
              <w:t>Kl.</w:t>
            </w:r>
            <w:r w:rsidRPr="00064F8E">
              <w:rPr>
                <w:b/>
                <w:sz w:val="28"/>
                <w:szCs w:val="28"/>
              </w:rPr>
              <w:t xml:space="preserve"> </w:t>
            </w:r>
            <w:sdt>
              <w:sdtPr>
                <w:rPr>
                  <w:b/>
                  <w:sz w:val="28"/>
                  <w:szCs w:val="28"/>
                </w:rPr>
                <w:id w:val="750164"/>
                <w:placeholder>
                  <w:docPart w:val="51D93D715F434D7AA7C7A1F6B40B1E53"/>
                </w:placeholder>
                <w:text/>
              </w:sdtPr>
              <w:sdtContent>
                <w:r w:rsidR="007960D4">
                  <w:t>13.50</w:t>
                </w:r>
              </w:sdtContent>
            </w:sdt>
          </w:p>
        </w:tc>
        <w:tc>
          <w:tcPr>
            <w:tcW w:w="1367" w:type="dxa"/>
            <w:gridSpan w:val="2"/>
            <w:tcBorders>
              <w:top w:val="nil"/>
              <w:left w:val="nil"/>
              <w:bottom w:val="nil"/>
              <w:right w:val="nil"/>
            </w:tcBorders>
            <w:vAlign w:val="center"/>
          </w:tcPr>
          <w:p w:rsidR="00767D01" w:rsidRDefault="00767D01">
            <w:pPr>
              <w:rPr>
                <w:b/>
              </w:rPr>
            </w:pPr>
          </w:p>
        </w:tc>
      </w:tr>
      <w:tr w:rsidR="00767D01" w:rsidTr="00392703">
        <w:trPr>
          <w:trHeight w:val="386"/>
        </w:trPr>
        <w:tc>
          <w:tcPr>
            <w:tcW w:w="8292" w:type="dxa"/>
            <w:tcBorders>
              <w:top w:val="nil"/>
              <w:left w:val="nil"/>
              <w:bottom w:val="nil"/>
              <w:right w:val="nil"/>
            </w:tcBorders>
            <w:vAlign w:val="center"/>
          </w:tcPr>
          <w:p w:rsidR="00767D01" w:rsidRPr="00064F8E" w:rsidRDefault="00392703" w:rsidP="007960D4">
            <w:pPr>
              <w:rPr>
                <w:b/>
                <w:sz w:val="28"/>
                <w:szCs w:val="28"/>
                <w:u w:val="single"/>
              </w:rPr>
            </w:pPr>
            <w:r w:rsidRPr="00392703">
              <w:rPr>
                <w:sz w:val="28"/>
                <w:szCs w:val="28"/>
              </w:rPr>
              <w:t>Sted:</w:t>
            </w:r>
            <w:r>
              <w:rPr>
                <w:sz w:val="28"/>
                <w:szCs w:val="28"/>
              </w:rPr>
              <w:t xml:space="preserve"> </w:t>
            </w:r>
            <w:sdt>
              <w:sdtPr>
                <w:rPr>
                  <w:sz w:val="28"/>
                  <w:szCs w:val="28"/>
                </w:rPr>
                <w:id w:val="750163"/>
                <w:placeholder>
                  <w:docPart w:val="2A29951B90BB4F75A99A22BA43815FDE"/>
                </w:placeholder>
                <w:text/>
              </w:sdtPr>
              <w:sdtContent>
                <w:r w:rsidR="007960D4">
                  <w:t>Fuglebakken</w:t>
                </w:r>
              </w:sdtContent>
            </w:sdt>
          </w:p>
        </w:tc>
        <w:tc>
          <w:tcPr>
            <w:tcW w:w="1367" w:type="dxa"/>
            <w:gridSpan w:val="2"/>
            <w:tcBorders>
              <w:top w:val="nil"/>
              <w:left w:val="nil"/>
              <w:bottom w:val="nil"/>
              <w:right w:val="nil"/>
            </w:tcBorders>
            <w:vAlign w:val="center"/>
          </w:tcPr>
          <w:p w:rsidR="00767D01" w:rsidRDefault="00767D01">
            <w:pPr>
              <w:rPr>
                <w:b/>
              </w:rPr>
            </w:pPr>
          </w:p>
        </w:tc>
      </w:tr>
      <w:tr w:rsidR="00767D01" w:rsidTr="00392703">
        <w:trPr>
          <w:trHeight w:val="386"/>
        </w:trPr>
        <w:tc>
          <w:tcPr>
            <w:tcW w:w="8292" w:type="dxa"/>
            <w:tcBorders>
              <w:top w:val="nil"/>
              <w:left w:val="nil"/>
              <w:bottom w:val="nil"/>
              <w:right w:val="nil"/>
            </w:tcBorders>
            <w:vAlign w:val="center"/>
          </w:tcPr>
          <w:p w:rsidR="00767D01" w:rsidRPr="00064F8E" w:rsidRDefault="00767D01" w:rsidP="00D45345">
            <w:pPr>
              <w:rPr>
                <w:sz w:val="28"/>
                <w:szCs w:val="28"/>
              </w:rPr>
            </w:pPr>
            <w:r w:rsidRPr="00064F8E">
              <w:rPr>
                <w:sz w:val="28"/>
                <w:szCs w:val="28"/>
              </w:rPr>
              <w:t xml:space="preserve">Vedr. </w:t>
            </w:r>
            <w:bookmarkStart w:id="0" w:name="Rulleliste2"/>
            <w:sdt>
              <w:sdtPr>
                <w:rPr>
                  <w:sz w:val="28"/>
                  <w:szCs w:val="28"/>
                </w:rPr>
                <w:id w:val="75939457"/>
                <w:placeholder>
                  <w:docPart w:val="83C6524C57F846D490C8E038A890EB60"/>
                </w:placeholder>
                <w:comboBox>
                  <w:listItem w:value="Vælg et element."/>
                  <w:listItem w:displayText="Afvigelser ved rundering" w:value="Afvigelser ved rundering"/>
                  <w:listItem w:displayText="Alarmer" w:value="Alarmer"/>
                  <w:listItem w:displayText="Chaufførvagten" w:value="Chaufførvagten"/>
                  <w:listItem w:displayText="Elevator" w:value="Elevator"/>
                  <w:listItem w:displayText="Diverse" w:value="Diverse"/>
                  <w:listItem w:displayText="Københavns Ejendomme" w:value="Københavns Ejendomme"/>
                  <w:listItem w:displayText="Miljø - Støj" w:value="Miljø - Støj"/>
                  <w:listItem w:displayText="Miljø - Rotter" w:value="Miljø - Rotter"/>
                  <w:listItem w:displayText="Personale" w:value="Personale"/>
                  <w:listItem w:displayText="Skolesupport" w:value="Skolesupport"/>
                </w:comboBox>
              </w:sdtPr>
              <w:sdtContent>
                <w:r w:rsidR="007960D4">
                  <w:rPr>
                    <w:sz w:val="28"/>
                    <w:szCs w:val="28"/>
                  </w:rPr>
                  <w:t>Afvigelser ved rundering</w:t>
                </w:r>
              </w:sdtContent>
            </w:sdt>
            <w:bookmarkEnd w:id="0"/>
          </w:p>
        </w:tc>
        <w:tc>
          <w:tcPr>
            <w:tcW w:w="1367" w:type="dxa"/>
            <w:gridSpan w:val="2"/>
            <w:tcBorders>
              <w:top w:val="nil"/>
              <w:left w:val="nil"/>
              <w:bottom w:val="nil"/>
              <w:right w:val="nil"/>
            </w:tcBorders>
            <w:vAlign w:val="center"/>
          </w:tcPr>
          <w:p w:rsidR="00767D01" w:rsidRDefault="00767D01">
            <w:pPr>
              <w:rPr>
                <w:b/>
              </w:rPr>
            </w:pPr>
          </w:p>
        </w:tc>
      </w:tr>
      <w:tr w:rsidR="009238B1" w:rsidTr="00392703">
        <w:trPr>
          <w:gridAfter w:val="1"/>
          <w:wAfter w:w="14" w:type="dxa"/>
          <w:trHeight w:hRule="exact" w:val="9228"/>
        </w:trPr>
        <w:tc>
          <w:tcPr>
            <w:tcW w:w="8292" w:type="dxa"/>
            <w:tcBorders>
              <w:bottom w:val="nil"/>
            </w:tcBorders>
          </w:tcPr>
          <w:p w:rsidR="004D0F98" w:rsidRDefault="004D0F98"/>
          <w:p w:rsidR="007960D4" w:rsidRDefault="007960D4">
            <w:r>
              <w:t>Kredsvagten ringer ind og fortæller, at ovenlysvinduerne imellem bygning D og E står åbne på 4.sal. Han kan ikke lukke dem og fortæller, at det godt kan dryppe lidt ind ved kraftig regn. Han vurderer dog ikke, at det er noget akut problem.</w:t>
            </w:r>
          </w:p>
          <w:p w:rsidR="007960D4" w:rsidRDefault="007960D4"/>
          <w:p w:rsidR="007960D4" w:rsidRDefault="007960D4">
            <w:r>
              <w:t>Bare I er opmærksomme på det mandag.</w:t>
            </w:r>
          </w:p>
          <w:p w:rsidR="007960D4" w:rsidRDefault="007960D4"/>
          <w:p w:rsidR="007960D4" w:rsidRDefault="007960D4"/>
          <w:p w:rsidR="007960D4" w:rsidRDefault="007960D4"/>
          <w:p w:rsidR="007960D4" w:rsidRDefault="007960D4"/>
          <w:p w:rsidR="007960D4" w:rsidRDefault="007960D4"/>
          <w:p w:rsidR="007960D4" w:rsidRPr="001D175A" w:rsidRDefault="007960D4">
            <w:pPr>
              <w:rPr>
                <w:sz w:val="22"/>
                <w:szCs w:val="22"/>
              </w:rPr>
            </w:pPr>
          </w:p>
        </w:tc>
        <w:tc>
          <w:tcPr>
            <w:tcW w:w="1353" w:type="dxa"/>
            <w:vMerge w:val="restart"/>
          </w:tcPr>
          <w:p w:rsidR="009238B1" w:rsidRDefault="009238B1">
            <w:pPr>
              <w:rPr>
                <w:b/>
              </w:rPr>
            </w:pPr>
          </w:p>
        </w:tc>
      </w:tr>
      <w:tr w:rsidR="009238B1" w:rsidTr="00392703">
        <w:trPr>
          <w:gridAfter w:val="1"/>
          <w:wAfter w:w="14" w:type="dxa"/>
          <w:trHeight w:val="665"/>
        </w:trPr>
        <w:tc>
          <w:tcPr>
            <w:tcW w:w="8292" w:type="dxa"/>
            <w:tcBorders>
              <w:top w:val="nil"/>
            </w:tcBorders>
          </w:tcPr>
          <w:p w:rsidR="009238B1" w:rsidRPr="001D175A" w:rsidRDefault="009238B1">
            <w:pPr>
              <w:rPr>
                <w:sz w:val="22"/>
                <w:szCs w:val="22"/>
              </w:rPr>
            </w:pPr>
          </w:p>
          <w:p w:rsidR="009238B1" w:rsidRDefault="00D122A3" w:rsidP="009238B1">
            <w:pPr>
              <w:rPr>
                <w:sz w:val="28"/>
              </w:rPr>
            </w:pPr>
            <w:r>
              <w:rPr>
                <w:sz w:val="20"/>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8pt;height:20.25pt" o:ole="">
                  <v:imagedata r:id="rId7" o:title=""/>
                </v:shape>
                <w:control r:id="rId8" w:name="CheckBox2" w:shapeid="_x0000_i1028"/>
              </w:object>
            </w:r>
            <w:r>
              <w:rPr>
                <w:sz w:val="20"/>
              </w:rPr>
              <w:object w:dxaOrig="1440" w:dyaOrig="1440">
                <v:shape id="_x0000_i1031" type="#_x0000_t75" style="width:108pt;height:20.25pt" o:ole="">
                  <v:imagedata r:id="rId9" o:title=""/>
                </v:shape>
                <w:control r:id="rId10" w:name="CheckBox3" w:shapeid="_x0000_i1031"/>
              </w:object>
            </w:r>
            <w:r>
              <w:rPr>
                <w:sz w:val="20"/>
              </w:rPr>
              <w:object w:dxaOrig="1440" w:dyaOrig="1440">
                <v:shape id="_x0000_i1030" type="#_x0000_t75" style="width:108pt;height:20.25pt" o:ole="">
                  <v:imagedata r:id="rId11" o:title=""/>
                </v:shape>
                <w:control r:id="rId12" w:name="CheckBox4" w:shapeid="_x0000_i1030"/>
              </w:object>
            </w:r>
          </w:p>
        </w:tc>
        <w:tc>
          <w:tcPr>
            <w:tcW w:w="1353" w:type="dxa"/>
            <w:vMerge/>
          </w:tcPr>
          <w:p w:rsidR="009238B1" w:rsidRDefault="009238B1">
            <w:pPr>
              <w:rPr>
                <w:b/>
              </w:rPr>
            </w:pPr>
          </w:p>
        </w:tc>
      </w:tr>
      <w:tr w:rsidR="00767D01" w:rsidTr="004C041C">
        <w:trPr>
          <w:trHeight w:val="405"/>
        </w:trPr>
        <w:tc>
          <w:tcPr>
            <w:tcW w:w="9659" w:type="dxa"/>
            <w:gridSpan w:val="3"/>
          </w:tcPr>
          <w:p w:rsidR="00767D01" w:rsidRDefault="00767D01" w:rsidP="00D45345">
            <w:pPr>
              <w:rPr>
                <w:sz w:val="36"/>
              </w:rPr>
            </w:pPr>
            <w:r w:rsidRPr="00064F8E">
              <w:rPr>
                <w:sz w:val="32"/>
                <w:szCs w:val="32"/>
              </w:rPr>
              <w:t>Indberettet af:</w:t>
            </w:r>
            <w:r>
              <w:rPr>
                <w:sz w:val="36"/>
              </w:rPr>
              <w:t xml:space="preserve"> </w:t>
            </w:r>
            <w:r w:rsidR="00605723">
              <w:rPr>
                <w:sz w:val="36"/>
              </w:rPr>
              <w:t xml:space="preserve"> </w:t>
            </w:r>
            <w:sdt>
              <w:sdtPr>
                <w:rPr>
                  <w:sz w:val="36"/>
                </w:rPr>
                <w:id w:val="750167"/>
                <w:placeholder>
                  <w:docPart w:val="6818B536D2B04B828A432A6B2DF167EE"/>
                </w:placeholder>
                <w:text/>
              </w:sdtPr>
              <w:sdtContent>
                <w:r w:rsidR="007960D4">
                  <w:t>Thomas Holm</w:t>
                </w:r>
              </w:sdtContent>
            </w:sdt>
          </w:p>
        </w:tc>
      </w:tr>
    </w:tbl>
    <w:p w:rsidR="00767D01" w:rsidRDefault="00767D01">
      <w:pPr>
        <w:rPr>
          <w:b/>
          <w:sz w:val="28"/>
        </w:rPr>
      </w:pPr>
    </w:p>
    <w:p w:rsidR="00767D01" w:rsidRDefault="00767D01">
      <w:pPr>
        <w:rPr>
          <w:i/>
          <w:sz w:val="22"/>
        </w:rPr>
      </w:pPr>
      <w:r>
        <w:rPr>
          <w:b/>
          <w:i/>
          <w:sz w:val="22"/>
        </w:rPr>
        <w:t>HUSK:</w:t>
      </w:r>
      <w:r>
        <w:rPr>
          <w:i/>
          <w:sz w:val="22"/>
        </w:rPr>
        <w:t xml:space="preserve"> </w:t>
      </w:r>
    </w:p>
    <w:p w:rsidR="00767D01" w:rsidRDefault="00767D01">
      <w:pPr>
        <w:rPr>
          <w:i/>
        </w:rPr>
      </w:pPr>
      <w:r>
        <w:rPr>
          <w:b/>
          <w:i/>
          <w:sz w:val="22"/>
        </w:rPr>
        <w:t xml:space="preserve">Skader SKAL I selv (Forsikrings ansvarlig / Lokalcenter) REGISTRERE I </w:t>
      </w:r>
      <w:r w:rsidR="001D60B1" w:rsidRPr="001D60B1">
        <w:rPr>
          <w:b/>
          <w:i/>
          <w:sz w:val="22"/>
        </w:rPr>
        <w:t>InsuBiz</w:t>
      </w:r>
      <w:r>
        <w:rPr>
          <w:i/>
        </w:rPr>
        <w:t xml:space="preserve">. </w:t>
      </w:r>
    </w:p>
    <w:sectPr w:rsidR="00767D01" w:rsidSect="00A56D33">
      <w:headerReference w:type="default" r:id="rId13"/>
      <w:pgSz w:w="11906" w:h="16838"/>
      <w:pgMar w:top="993" w:right="1134" w:bottom="663" w:left="1134" w:header="426" w:footer="31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60D4" w:rsidRDefault="007960D4">
      <w:r>
        <w:separator/>
      </w:r>
    </w:p>
  </w:endnote>
  <w:endnote w:type="continuationSeparator" w:id="0">
    <w:p w:rsidR="007960D4" w:rsidRDefault="007960D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60D4" w:rsidRDefault="007960D4">
      <w:r>
        <w:separator/>
      </w:r>
    </w:p>
  </w:footnote>
  <w:footnote w:type="continuationSeparator" w:id="0">
    <w:p w:rsidR="007960D4" w:rsidRDefault="007960D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CellMar>
        <w:left w:w="70" w:type="dxa"/>
        <w:right w:w="70" w:type="dxa"/>
      </w:tblCellMar>
      <w:tblLook w:val="0000"/>
    </w:tblPr>
    <w:tblGrid>
      <w:gridCol w:w="4889"/>
      <w:gridCol w:w="4889"/>
    </w:tblGrid>
    <w:tr w:rsidR="004426B4">
      <w:tc>
        <w:tcPr>
          <w:tcW w:w="4889" w:type="dxa"/>
        </w:tcPr>
        <w:p w:rsidR="004426B4" w:rsidRDefault="004426B4">
          <w:pPr>
            <w:pStyle w:val="Sidehoved"/>
          </w:pPr>
          <w:r>
            <w:t xml:space="preserve">Københavns Kommune                                                                                                                                           Økonomiforvaltningen </w:t>
          </w:r>
        </w:p>
        <w:p w:rsidR="004426B4" w:rsidRDefault="004426B4">
          <w:pPr>
            <w:pStyle w:val="Sidehoved"/>
          </w:pPr>
          <w:r>
            <w:t>Københavns Ejendomme, Drift &amp; Service</w:t>
          </w:r>
        </w:p>
        <w:p w:rsidR="004426B4" w:rsidRDefault="004426B4">
          <w:pPr>
            <w:pStyle w:val="Sidehoved"/>
          </w:pPr>
          <w:r>
            <w:t>Rådhusservice, Rådhusvagten</w:t>
          </w:r>
        </w:p>
        <w:p w:rsidR="004426B4" w:rsidRDefault="004426B4">
          <w:pPr>
            <w:pStyle w:val="Sidehoved"/>
          </w:pPr>
          <w:r>
            <w:t>Rådhuset</w:t>
          </w:r>
        </w:p>
        <w:p w:rsidR="004426B4" w:rsidRDefault="004426B4">
          <w:pPr>
            <w:pStyle w:val="Sidehoved"/>
          </w:pPr>
          <w:r>
            <w:t>1599 København V</w:t>
          </w:r>
        </w:p>
        <w:p w:rsidR="004426B4" w:rsidRDefault="004426B4">
          <w:pPr>
            <w:pStyle w:val="Sidehoved"/>
          </w:pPr>
          <w:r>
            <w:t>33 66 25 77</w:t>
          </w:r>
        </w:p>
      </w:tc>
      <w:tc>
        <w:tcPr>
          <w:tcW w:w="4889" w:type="dxa"/>
        </w:tcPr>
        <w:p w:rsidR="004426B4" w:rsidRDefault="004426B4">
          <w:pPr>
            <w:pStyle w:val="Sidehoved"/>
            <w:jc w:val="right"/>
          </w:pPr>
          <w:r>
            <w:rPr>
              <w:b/>
            </w:rPr>
            <w:t xml:space="preserve">d. </w:t>
          </w:r>
          <w:r w:rsidR="00D122A3">
            <w:rPr>
              <w:b/>
            </w:rPr>
            <w:fldChar w:fldCharType="begin"/>
          </w:r>
          <w:r>
            <w:rPr>
              <w:b/>
            </w:rPr>
            <w:instrText xml:space="preserve"> CREATEDATE  \@ "dd-MM-yyyy" \* MERGEFORMAT </w:instrText>
          </w:r>
          <w:r w:rsidR="00D122A3">
            <w:rPr>
              <w:b/>
            </w:rPr>
            <w:fldChar w:fldCharType="separate"/>
          </w:r>
          <w:r w:rsidR="007960D4">
            <w:rPr>
              <w:b/>
              <w:noProof/>
            </w:rPr>
            <w:t>29-03-2015</w:t>
          </w:r>
          <w:r w:rsidR="00D122A3">
            <w:rPr>
              <w:b/>
            </w:rPr>
            <w:fldChar w:fldCharType="end"/>
          </w:r>
        </w:p>
      </w:tc>
    </w:tr>
  </w:tbl>
  <w:p w:rsidR="004426B4" w:rsidRDefault="004426B4">
    <w:pPr>
      <w:pStyle w:val="Sidehoved"/>
      <w:jc w:val="center"/>
      <w:rPr>
        <w:b/>
        <w:sz w:val="36"/>
      </w:rPr>
    </w:pPr>
    <w:r>
      <w:rPr>
        <w:b/>
        <w:sz w:val="36"/>
      </w:rPr>
      <w:t>Rapport:</w:t>
    </w:r>
    <w:r>
      <w:rPr>
        <w:b/>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stylePaneFormatFilter w:val="3F01"/>
  <w:documentProtection w:formatting="1" w:enforcement="1"/>
  <w:defaultTabStop w:val="1304"/>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rsids>
    <w:rsid w:val="00021528"/>
    <w:rsid w:val="00033C83"/>
    <w:rsid w:val="00064F8E"/>
    <w:rsid w:val="000734D1"/>
    <w:rsid w:val="00087772"/>
    <w:rsid w:val="000C172D"/>
    <w:rsid w:val="000C51DE"/>
    <w:rsid w:val="000D61CB"/>
    <w:rsid w:val="000F650A"/>
    <w:rsid w:val="00104B3F"/>
    <w:rsid w:val="00113B29"/>
    <w:rsid w:val="00121E2A"/>
    <w:rsid w:val="00124251"/>
    <w:rsid w:val="00132476"/>
    <w:rsid w:val="00133E29"/>
    <w:rsid w:val="0014588A"/>
    <w:rsid w:val="00165936"/>
    <w:rsid w:val="001B13F4"/>
    <w:rsid w:val="001B656A"/>
    <w:rsid w:val="001C074D"/>
    <w:rsid w:val="001C3E42"/>
    <w:rsid w:val="001C442C"/>
    <w:rsid w:val="001D175A"/>
    <w:rsid w:val="001D60B1"/>
    <w:rsid w:val="00201341"/>
    <w:rsid w:val="0027478B"/>
    <w:rsid w:val="002B7332"/>
    <w:rsid w:val="002D30E7"/>
    <w:rsid w:val="002E56F0"/>
    <w:rsid w:val="002F19D3"/>
    <w:rsid w:val="003022FB"/>
    <w:rsid w:val="003056A6"/>
    <w:rsid w:val="00320935"/>
    <w:rsid w:val="0032653F"/>
    <w:rsid w:val="0035748D"/>
    <w:rsid w:val="00361704"/>
    <w:rsid w:val="00361FED"/>
    <w:rsid w:val="00377AA0"/>
    <w:rsid w:val="00381F62"/>
    <w:rsid w:val="00386427"/>
    <w:rsid w:val="00392703"/>
    <w:rsid w:val="003C4938"/>
    <w:rsid w:val="003D7641"/>
    <w:rsid w:val="003F2659"/>
    <w:rsid w:val="004426B4"/>
    <w:rsid w:val="00454BB1"/>
    <w:rsid w:val="0046420F"/>
    <w:rsid w:val="004662C1"/>
    <w:rsid w:val="004C041C"/>
    <w:rsid w:val="004D0F98"/>
    <w:rsid w:val="004D6E77"/>
    <w:rsid w:val="004F3B1F"/>
    <w:rsid w:val="00503C96"/>
    <w:rsid w:val="00510C8D"/>
    <w:rsid w:val="00552EB7"/>
    <w:rsid w:val="00554A41"/>
    <w:rsid w:val="0056116F"/>
    <w:rsid w:val="005876A8"/>
    <w:rsid w:val="00597FC6"/>
    <w:rsid w:val="005A644C"/>
    <w:rsid w:val="005B2F96"/>
    <w:rsid w:val="005D7362"/>
    <w:rsid w:val="005E07B4"/>
    <w:rsid w:val="005E7A8D"/>
    <w:rsid w:val="00605723"/>
    <w:rsid w:val="00606569"/>
    <w:rsid w:val="006066EA"/>
    <w:rsid w:val="006311FE"/>
    <w:rsid w:val="006832E9"/>
    <w:rsid w:val="006A0610"/>
    <w:rsid w:val="006B1250"/>
    <w:rsid w:val="00715107"/>
    <w:rsid w:val="00715D6B"/>
    <w:rsid w:val="00731036"/>
    <w:rsid w:val="0076104F"/>
    <w:rsid w:val="00765EBA"/>
    <w:rsid w:val="00767D01"/>
    <w:rsid w:val="00767F07"/>
    <w:rsid w:val="00783132"/>
    <w:rsid w:val="007960D4"/>
    <w:rsid w:val="007A5B85"/>
    <w:rsid w:val="007C1B3B"/>
    <w:rsid w:val="007E749F"/>
    <w:rsid w:val="007F2E89"/>
    <w:rsid w:val="00803380"/>
    <w:rsid w:val="00823F9E"/>
    <w:rsid w:val="00830781"/>
    <w:rsid w:val="00834249"/>
    <w:rsid w:val="0084629D"/>
    <w:rsid w:val="00876921"/>
    <w:rsid w:val="00876F36"/>
    <w:rsid w:val="00881F5B"/>
    <w:rsid w:val="00884564"/>
    <w:rsid w:val="008861FE"/>
    <w:rsid w:val="0089609D"/>
    <w:rsid w:val="008A12CD"/>
    <w:rsid w:val="008B0DD7"/>
    <w:rsid w:val="008D0DE9"/>
    <w:rsid w:val="008D1CB2"/>
    <w:rsid w:val="008E10D5"/>
    <w:rsid w:val="009063FB"/>
    <w:rsid w:val="00906A3D"/>
    <w:rsid w:val="009111CC"/>
    <w:rsid w:val="009238B1"/>
    <w:rsid w:val="009365FE"/>
    <w:rsid w:val="00940F3A"/>
    <w:rsid w:val="00945E16"/>
    <w:rsid w:val="00947E0B"/>
    <w:rsid w:val="009730A3"/>
    <w:rsid w:val="009859DE"/>
    <w:rsid w:val="009A729C"/>
    <w:rsid w:val="009B3D6A"/>
    <w:rsid w:val="009E688E"/>
    <w:rsid w:val="009F4198"/>
    <w:rsid w:val="00A171C6"/>
    <w:rsid w:val="00A22895"/>
    <w:rsid w:val="00A342DD"/>
    <w:rsid w:val="00A35907"/>
    <w:rsid w:val="00A456B1"/>
    <w:rsid w:val="00A50A2A"/>
    <w:rsid w:val="00A50BDA"/>
    <w:rsid w:val="00A528D7"/>
    <w:rsid w:val="00A56D33"/>
    <w:rsid w:val="00A638B7"/>
    <w:rsid w:val="00A80B21"/>
    <w:rsid w:val="00A84E50"/>
    <w:rsid w:val="00AA54AA"/>
    <w:rsid w:val="00AB14BB"/>
    <w:rsid w:val="00AB26FC"/>
    <w:rsid w:val="00AB2BFB"/>
    <w:rsid w:val="00AB5F0C"/>
    <w:rsid w:val="00AE7506"/>
    <w:rsid w:val="00B245B0"/>
    <w:rsid w:val="00B4418E"/>
    <w:rsid w:val="00B4734B"/>
    <w:rsid w:val="00B5408F"/>
    <w:rsid w:val="00B65696"/>
    <w:rsid w:val="00B80597"/>
    <w:rsid w:val="00BC63C7"/>
    <w:rsid w:val="00BD7582"/>
    <w:rsid w:val="00BE1F83"/>
    <w:rsid w:val="00BE66B6"/>
    <w:rsid w:val="00BF0C5E"/>
    <w:rsid w:val="00BF259C"/>
    <w:rsid w:val="00BF6C04"/>
    <w:rsid w:val="00C009E2"/>
    <w:rsid w:val="00C024EE"/>
    <w:rsid w:val="00C04AED"/>
    <w:rsid w:val="00C06F14"/>
    <w:rsid w:val="00C10BE9"/>
    <w:rsid w:val="00C11AB5"/>
    <w:rsid w:val="00C124F8"/>
    <w:rsid w:val="00C17FA9"/>
    <w:rsid w:val="00C200AB"/>
    <w:rsid w:val="00C2162C"/>
    <w:rsid w:val="00C318AE"/>
    <w:rsid w:val="00C33C28"/>
    <w:rsid w:val="00C376C9"/>
    <w:rsid w:val="00C45F2B"/>
    <w:rsid w:val="00C54FD4"/>
    <w:rsid w:val="00C6049E"/>
    <w:rsid w:val="00C74B21"/>
    <w:rsid w:val="00C85BA5"/>
    <w:rsid w:val="00C905DE"/>
    <w:rsid w:val="00C97294"/>
    <w:rsid w:val="00CB5F8C"/>
    <w:rsid w:val="00CD3B11"/>
    <w:rsid w:val="00CD4C26"/>
    <w:rsid w:val="00CF73C0"/>
    <w:rsid w:val="00D122A3"/>
    <w:rsid w:val="00D30060"/>
    <w:rsid w:val="00D3596A"/>
    <w:rsid w:val="00D40C9A"/>
    <w:rsid w:val="00D42DAA"/>
    <w:rsid w:val="00D45345"/>
    <w:rsid w:val="00D837C1"/>
    <w:rsid w:val="00D857A3"/>
    <w:rsid w:val="00DC526F"/>
    <w:rsid w:val="00E0602C"/>
    <w:rsid w:val="00E1385A"/>
    <w:rsid w:val="00E26EC1"/>
    <w:rsid w:val="00E75E0E"/>
    <w:rsid w:val="00E84F1F"/>
    <w:rsid w:val="00EA6CAE"/>
    <w:rsid w:val="00EC6093"/>
    <w:rsid w:val="00EC76A9"/>
    <w:rsid w:val="00ED609C"/>
    <w:rsid w:val="00EE7106"/>
    <w:rsid w:val="00EF11C8"/>
    <w:rsid w:val="00F116E7"/>
    <w:rsid w:val="00F11BD4"/>
    <w:rsid w:val="00F16E9C"/>
    <w:rsid w:val="00F21FCE"/>
    <w:rsid w:val="00F26687"/>
    <w:rsid w:val="00F36975"/>
    <w:rsid w:val="00F51FA8"/>
    <w:rsid w:val="00F65E38"/>
    <w:rsid w:val="00F714BA"/>
    <w:rsid w:val="00F824DF"/>
    <w:rsid w:val="00F961ED"/>
    <w:rsid w:val="00F975FA"/>
    <w:rsid w:val="00FA1B3D"/>
    <w:rsid w:val="00FA2142"/>
    <w:rsid w:val="00FA32E4"/>
    <w:rsid w:val="00FB42B7"/>
    <w:rsid w:val="00FD4E64"/>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da-DK" w:eastAsia="da-DK" w:bidi="ar-SA"/>
      </w:rPr>
    </w:rPrDefault>
    <w:pPrDefault/>
  </w:docDefaults>
  <w:latentStyles w:defLockedState="1" w:defUIPriority="0" w:defSemiHidden="0" w:defUnhideWhenUsed="0" w:defQFormat="0" w:count="267">
    <w:lsdException w:name="Normal" w:locked="0" w:qFormat="1"/>
    <w:lsdException w:name="heading 1" w:locked="0" w:qFormat="1"/>
    <w:lsdException w:name="heading 2" w:locked="0" w:semiHidden="1" w:unhideWhenUsed="1" w:qFormat="1"/>
    <w:lsdException w:name="heading 3" w:locked="0" w:semiHidden="1" w:unhideWhenUsed="1" w:qFormat="1"/>
    <w:lsdException w:name="heading 4" w:locked="0" w:semiHidden="1" w:unhideWhenUsed="1" w:qFormat="1"/>
    <w:lsdException w:name="heading 5" w:locked="0" w:semiHidden="1" w:unhideWhenUsed="1" w:qFormat="1"/>
    <w:lsdException w:name="heading 6" w:locked="0" w:semiHidden="1" w:unhideWhenUsed="1" w:qFormat="1"/>
    <w:lsdException w:name="heading 7" w:locked="0" w:semiHidden="1" w:unhideWhenUsed="1" w:qFormat="1"/>
    <w:lsdException w:name="heading 8" w:locked="0" w:semiHidden="1" w:unhideWhenUsed="1" w:qFormat="1"/>
    <w:lsdException w:name="heading 9" w:locked="0" w:semiHidden="1" w:unhideWhenUsed="1" w:qFormat="1"/>
    <w:lsdException w:name="index 1" w:locked="0"/>
    <w:lsdException w:name="index 2" w:locked="0"/>
    <w:lsdException w:name="index 3" w:locked="0"/>
    <w:lsdException w:name="index 4" w:locked="0"/>
    <w:lsdException w:name="index 5" w:locked="0"/>
    <w:lsdException w:name="index 6" w:locked="0"/>
    <w:lsdException w:name="index 7" w:locked="0"/>
    <w:lsdException w:name="index 8" w:locked="0"/>
    <w:lsdException w:name="index 9" w:locked="0"/>
    <w:lsdException w:name="toc 1" w:locked="0"/>
    <w:lsdException w:name="toc 2" w:locked="0"/>
    <w:lsdException w:name="toc 3" w:locked="0"/>
    <w:lsdException w:name="toc 4" w:locked="0"/>
    <w:lsdException w:name="toc 5" w:locked="0"/>
    <w:lsdException w:name="toc 6" w:locked="0"/>
    <w:lsdException w:name="toc 7" w:locked="0"/>
    <w:lsdException w:name="toc 8" w:locked="0"/>
    <w:lsdException w:name="toc 9" w:locked="0"/>
    <w:lsdException w:name="Normal Indent" w:locked="0"/>
    <w:lsdException w:name="footnote text" w:locked="0"/>
    <w:lsdException w:name="annotation text" w:locked="0"/>
    <w:lsdException w:name="header" w:locked="0"/>
    <w:lsdException w:name="footer" w:locked="0"/>
    <w:lsdException w:name="index heading" w:locked="0"/>
    <w:lsdException w:name="caption" w:locked="0" w:semiHidden="1" w:unhideWhenUsed="1" w:qFormat="1"/>
    <w:lsdException w:name="table of figures" w:locked="0"/>
    <w:lsdException w:name="envelope address" w:locked="0"/>
    <w:lsdException w:name="envelope return" w:locked="0"/>
    <w:lsdException w:name="footnote reference" w:locked="0"/>
    <w:lsdException w:name="annotation reference" w:locked="0"/>
    <w:lsdException w:name="line number" w:locked="0"/>
    <w:lsdException w:name="page number" w:locked="0"/>
    <w:lsdException w:name="endnote reference" w:locked="0"/>
    <w:lsdException w:name="endnote text" w:locked="0"/>
    <w:lsdException w:name="table of authorities" w:locked="0"/>
    <w:lsdException w:name="macro" w:locked="0"/>
    <w:lsdException w:name="toa heading" w:locked="0"/>
    <w:lsdException w:name="List" w:locked="0"/>
    <w:lsdException w:name="List Bullet" w:locked="0"/>
    <w:lsdException w:name="List Number" w:locked="0"/>
    <w:lsdException w:name="List 2" w:locked="0"/>
    <w:lsdException w:name="List 3" w:locked="0"/>
    <w:lsdException w:name="List 4" w:locked="0"/>
    <w:lsdException w:name="List 5" w:locked="0"/>
    <w:lsdException w:name="List Bullet 2" w:locked="0"/>
    <w:lsdException w:name="List Bullet 3" w:locked="0"/>
    <w:lsdException w:name="List Bullet 4" w:locked="0"/>
    <w:lsdException w:name="List Bullet 5" w:locked="0"/>
    <w:lsdException w:name="List Number 2" w:locked="0"/>
    <w:lsdException w:name="List Number 3" w:locked="0"/>
    <w:lsdException w:name="List Number 4" w:locked="0"/>
    <w:lsdException w:name="List Number 5" w:locked="0"/>
    <w:lsdException w:name="Title" w:locked="0" w:qFormat="1"/>
    <w:lsdException w:name="Closing" w:locked="0"/>
    <w:lsdException w:name="Signature" w:locked="0"/>
    <w:lsdException w:name="Default Paragraph Font" w:locked="0"/>
    <w:lsdException w:name="Body Text" w:locked="0"/>
    <w:lsdException w:name="Body Text Indent" w:locked="0"/>
    <w:lsdException w:name="List Continue" w:locked="0"/>
    <w:lsdException w:name="List Continue 2" w:locked="0"/>
    <w:lsdException w:name="List Continue 3" w:locked="0"/>
    <w:lsdException w:name="List Continue 4" w:locked="0"/>
    <w:lsdException w:name="List Continue 5" w:locked="0"/>
    <w:lsdException w:name="Message Header" w:locked="0"/>
    <w:lsdException w:name="Subtitle" w:locked="0" w:qFormat="1"/>
    <w:lsdException w:name="Salutation" w:locked="0"/>
    <w:lsdException w:name="Date" w:locked="0"/>
    <w:lsdException w:name="Body Text First Indent" w:locked="0"/>
    <w:lsdException w:name="Body Text First Indent 2" w:locked="0"/>
    <w:lsdException w:name="Note Heading" w:locked="0"/>
    <w:lsdException w:name="Body Text 2" w:locked="0"/>
    <w:lsdException w:name="Body Text 3" w:locked="0"/>
    <w:lsdException w:name="Body Text Indent 2" w:locked="0"/>
    <w:lsdException w:name="Body Text Indent 3" w:locked="0"/>
    <w:lsdException w:name="Block Text" w:locked="0"/>
    <w:lsdException w:name="Hyperlink" w:locked="0"/>
    <w:lsdException w:name="FollowedHyperlink" w:locked="0"/>
    <w:lsdException w:name="Strong" w:locked="0" w:qFormat="1"/>
    <w:lsdException w:name="Emphasis" w:locked="0" w:qFormat="1"/>
    <w:lsdException w:name="Document Map" w:locked="0"/>
    <w:lsdException w:name="Plain Text" w:locked="0"/>
    <w:lsdException w:name="E-mail Signature" w:locked="0"/>
    <w:lsdException w:name="HTML Top of Form" w:locked="0"/>
    <w:lsdException w:name="HTML Bottom of Form" w:locked="0"/>
    <w:lsdException w:name="Normal (Web)" w:locked="0"/>
    <w:lsdException w:name="HTML Acronym" w:locked="0"/>
    <w:lsdException w:name="HTML Address" w:locked="0"/>
    <w:lsdException w:name="HTML Cite" w:locked="0"/>
    <w:lsdException w:name="HTML Code" w:locked="0"/>
    <w:lsdException w:name="HTML Definition" w:locked="0"/>
    <w:lsdException w:name="HTML Keyboard" w:locked="0"/>
    <w:lsdException w:name="HTML Preformatted" w:locked="0"/>
    <w:lsdException w:name="HTML Sample" w:locked="0"/>
    <w:lsdException w:name="HTML Typewriter" w:locked="0"/>
    <w:lsdException w:name="HTML Variable" w:locked="0"/>
    <w:lsdException w:name="Normal Table" w:locked="0"/>
    <w:lsdException w:name="annotation subject" w:locked="0"/>
    <w:lsdException w:name="No List" w:locked="0"/>
    <w:lsdException w:name="Balloon Text" w:locked="0"/>
    <w:lsdException w:name="Placeholder Text" w:locked="0" w:semiHidden="1" w:uiPriority="99"/>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sid w:val="009859DE"/>
    <w:rPr>
      <w:sz w:val="24"/>
    </w:rPr>
  </w:style>
  <w:style w:type="paragraph" w:styleId="Overskrift1">
    <w:name w:val="heading 1"/>
    <w:basedOn w:val="Normal"/>
    <w:next w:val="Normal"/>
    <w:qFormat/>
    <w:rsid w:val="00ED609C"/>
    <w:pPr>
      <w:keepNext/>
      <w:outlineLvl w:val="0"/>
    </w:pPr>
    <w:rPr>
      <w:sz w:val="2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rsid w:val="00ED609C"/>
    <w:pPr>
      <w:tabs>
        <w:tab w:val="center" w:pos="4819"/>
        <w:tab w:val="right" w:pos="9638"/>
      </w:tabs>
    </w:pPr>
  </w:style>
  <w:style w:type="paragraph" w:styleId="Sidefod">
    <w:name w:val="footer"/>
    <w:basedOn w:val="Normal"/>
    <w:rsid w:val="00ED609C"/>
    <w:pPr>
      <w:tabs>
        <w:tab w:val="center" w:pos="4819"/>
        <w:tab w:val="right" w:pos="9638"/>
      </w:tabs>
    </w:pPr>
  </w:style>
  <w:style w:type="character" w:styleId="Hyperlink">
    <w:name w:val="Hyperlink"/>
    <w:basedOn w:val="Standardskrifttypeiafsnit"/>
    <w:rsid w:val="00ED609C"/>
    <w:rPr>
      <w:color w:val="0000FF"/>
      <w:u w:val="single"/>
    </w:rPr>
  </w:style>
  <w:style w:type="character" w:styleId="BesgtHyperlink">
    <w:name w:val="FollowedHyperlink"/>
    <w:basedOn w:val="Standardskrifttypeiafsnit"/>
    <w:rsid w:val="00ED609C"/>
    <w:rPr>
      <w:color w:val="800080"/>
      <w:u w:val="single"/>
    </w:rPr>
  </w:style>
  <w:style w:type="paragraph" w:styleId="Markeringsbobletekst">
    <w:name w:val="Balloon Text"/>
    <w:basedOn w:val="Normal"/>
    <w:semiHidden/>
    <w:rsid w:val="004D6E77"/>
    <w:rPr>
      <w:rFonts w:ascii="Tahoma" w:hAnsi="Tahoma" w:cs="Tahoma"/>
      <w:sz w:val="16"/>
      <w:szCs w:val="16"/>
    </w:rPr>
  </w:style>
  <w:style w:type="character" w:styleId="Pladsholdertekst">
    <w:name w:val="Placeholder Text"/>
    <w:basedOn w:val="Standardskrifttypeiafsnit"/>
    <w:uiPriority w:val="99"/>
    <w:semiHidden/>
    <w:rsid w:val="00EF11C8"/>
    <w:rPr>
      <w:color w:val="808080"/>
    </w:rPr>
  </w:style>
  <w:style w:type="character" w:styleId="Strk">
    <w:name w:val="Strong"/>
    <w:basedOn w:val="Standardskrifttypeiafsnit"/>
    <w:qFormat/>
    <w:rsid w:val="00A80B21"/>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control" Target="activeX/activeX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theme" Target="theme/theme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control" Target="activeX/activeX2.xml"/><Relationship Id="rId19"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O:\R&#229;dhusservice\Betjent\Skabeloner\_Rapportskabelon.dot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A00847A9CFEA41B7BAE989CD17106C80"/>
        <w:category>
          <w:name w:val="Generelt"/>
          <w:gallery w:val="placeholder"/>
        </w:category>
        <w:types>
          <w:type w:val="bbPlcHdr"/>
        </w:types>
        <w:behaviors>
          <w:behavior w:val="content"/>
        </w:behaviors>
        <w:guid w:val="{7F03C092-ADB5-41D6-9AFA-277DE15D4246}"/>
      </w:docPartPr>
      <w:docPartBody>
        <w:p w:rsidR="00000000" w:rsidRDefault="000E043A">
          <w:pPr>
            <w:pStyle w:val="A00847A9CFEA41B7BAE989CD17106C80"/>
          </w:pPr>
          <w:r w:rsidRPr="00392703">
            <w:t>Vælg et element.</w:t>
          </w:r>
        </w:p>
      </w:docPartBody>
    </w:docPart>
    <w:docPart>
      <w:docPartPr>
        <w:name w:val="51D93D715F434D7AA7C7A1F6B40B1E53"/>
        <w:category>
          <w:name w:val="Generelt"/>
          <w:gallery w:val="placeholder"/>
        </w:category>
        <w:types>
          <w:type w:val="bbPlcHdr"/>
        </w:types>
        <w:behaviors>
          <w:behavior w:val="content"/>
        </w:behaviors>
        <w:guid w:val="{A79101D6-18AE-447D-9FD2-A310F3E8C9CE}"/>
      </w:docPartPr>
      <w:docPartBody>
        <w:p w:rsidR="00000000" w:rsidRDefault="000E043A">
          <w:pPr>
            <w:pStyle w:val="51D93D715F434D7AA7C7A1F6B40B1E53"/>
          </w:pPr>
          <w:r w:rsidRPr="007656AC">
            <w:rPr>
              <w:rStyle w:val="Pladsholdertekst"/>
            </w:rPr>
            <w:t xml:space="preserve">Klik her for at angive </w:t>
          </w:r>
          <w:r>
            <w:rPr>
              <w:rStyle w:val="Pladsholdertekst"/>
            </w:rPr>
            <w:t>tidspunkt</w:t>
          </w:r>
          <w:r w:rsidRPr="007656AC">
            <w:rPr>
              <w:rStyle w:val="Pladsholdertekst"/>
            </w:rPr>
            <w:t>.</w:t>
          </w:r>
        </w:p>
      </w:docPartBody>
    </w:docPart>
    <w:docPart>
      <w:docPartPr>
        <w:name w:val="2A29951B90BB4F75A99A22BA43815FDE"/>
        <w:category>
          <w:name w:val="Generelt"/>
          <w:gallery w:val="placeholder"/>
        </w:category>
        <w:types>
          <w:type w:val="bbPlcHdr"/>
        </w:types>
        <w:behaviors>
          <w:behavior w:val="content"/>
        </w:behaviors>
        <w:guid w:val="{9C1A2AEA-EE43-40B6-AF61-8B74AE484799}"/>
      </w:docPartPr>
      <w:docPartBody>
        <w:p w:rsidR="00000000" w:rsidRDefault="000E043A">
          <w:pPr>
            <w:pStyle w:val="2A29951B90BB4F75A99A22BA43815FDE"/>
          </w:pPr>
          <w:r w:rsidRPr="007656AC">
            <w:rPr>
              <w:rStyle w:val="Pladsholdertekst"/>
            </w:rPr>
            <w:t>Klik her for at angive tekst.</w:t>
          </w:r>
        </w:p>
      </w:docPartBody>
    </w:docPart>
    <w:docPart>
      <w:docPartPr>
        <w:name w:val="83C6524C57F846D490C8E038A890EB60"/>
        <w:category>
          <w:name w:val="Generelt"/>
          <w:gallery w:val="placeholder"/>
        </w:category>
        <w:types>
          <w:type w:val="bbPlcHdr"/>
        </w:types>
        <w:behaviors>
          <w:behavior w:val="content"/>
        </w:behaviors>
        <w:guid w:val="{FA0B0265-12DE-4474-8F2F-776BF7D2820F}"/>
      </w:docPartPr>
      <w:docPartBody>
        <w:p w:rsidR="00000000" w:rsidRDefault="000E043A">
          <w:pPr>
            <w:pStyle w:val="83C6524C57F846D490C8E038A890EB60"/>
          </w:pPr>
          <w:r w:rsidRPr="00392703">
            <w:rPr>
              <w:rStyle w:val="Pladsholdertekst"/>
            </w:rPr>
            <w:t>Vælg et element.</w:t>
          </w:r>
        </w:p>
      </w:docPartBody>
    </w:docPart>
    <w:docPart>
      <w:docPartPr>
        <w:name w:val="6818B536D2B04B828A432A6B2DF167EE"/>
        <w:category>
          <w:name w:val="Generelt"/>
          <w:gallery w:val="placeholder"/>
        </w:category>
        <w:types>
          <w:type w:val="bbPlcHdr"/>
        </w:types>
        <w:behaviors>
          <w:behavior w:val="content"/>
        </w:behaviors>
        <w:guid w:val="{4D5FC174-35FC-4EF8-992A-66324CBD62F5}"/>
      </w:docPartPr>
      <w:docPartBody>
        <w:p w:rsidR="00000000" w:rsidRDefault="000E043A">
          <w:pPr>
            <w:pStyle w:val="6818B536D2B04B828A432A6B2DF167EE"/>
          </w:pPr>
          <w:r w:rsidRPr="007656AC">
            <w:rPr>
              <w:rStyle w:val="Pladsholdertekst"/>
            </w:rPr>
            <w:t xml:space="preserve">Klik her for at angive </w:t>
          </w:r>
          <w:r>
            <w:rPr>
              <w:rStyle w:val="Pladsholdertekst"/>
            </w:rPr>
            <w:t>Betjentnr. og navn</w:t>
          </w:r>
          <w:r w:rsidRPr="007656AC">
            <w:rPr>
              <w:rStyle w:val="Pladsholdertekst"/>
            </w:rPr>
            <w: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1304"/>
  <w:hyphenationZone w:val="425"/>
  <w:characterSpacingControl w:val="doNotCompress"/>
  <w:compat>
    <w:useFELayout/>
  </w:compat>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da-DK" w:eastAsia="da-DK"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A00847A9CFEA41B7BAE989CD17106C80">
    <w:name w:val="A00847A9CFEA41B7BAE989CD17106C80"/>
  </w:style>
  <w:style w:type="character" w:styleId="Pladsholdertekst">
    <w:name w:val="Placeholder Text"/>
    <w:basedOn w:val="Standardskrifttypeiafsnit"/>
    <w:uiPriority w:val="99"/>
    <w:semiHidden/>
    <w:rPr>
      <w:color w:val="808080"/>
    </w:rPr>
  </w:style>
  <w:style w:type="paragraph" w:customStyle="1" w:styleId="51D93D715F434D7AA7C7A1F6B40B1E53">
    <w:name w:val="51D93D715F434D7AA7C7A1F6B40B1E53"/>
  </w:style>
  <w:style w:type="paragraph" w:customStyle="1" w:styleId="2A29951B90BB4F75A99A22BA43815FDE">
    <w:name w:val="2A29951B90BB4F75A99A22BA43815FDE"/>
  </w:style>
  <w:style w:type="paragraph" w:customStyle="1" w:styleId="83C6524C57F846D490C8E038A890EB60">
    <w:name w:val="83C6524C57F846D490C8E038A890EB60"/>
  </w:style>
  <w:style w:type="paragraph" w:customStyle="1" w:styleId="6818B536D2B04B828A432A6B2DF167EE">
    <w:name w:val="6818B536D2B04B828A432A6B2DF167E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MigreringsDokument" ma:contentTypeID="0x010100B015E2879F2C3E49A84E4FBA662FB26A0046F37DEC036D284BBEE537A85881DFA0" ma:contentTypeVersion="8" ma:contentTypeDescription="" ma:contentTypeScope="" ma:versionID="204b4f41741311cf3d4604c45a43f42c">
  <xsd:schema xmlns:xsd="http://www.w3.org/2001/XMLSchema" xmlns:xs="http://www.w3.org/2001/XMLSchema" xmlns:p="http://schemas.microsoft.com/office/2006/metadata/properties" xmlns:ns2="0dd46b0f-e2c7-4a31-a61e-54a1e81a6d74" targetNamespace="http://schemas.microsoft.com/office/2006/metadata/properties" ma:root="true" ma:fieldsID="5e25330f2461cae1f360396c77e972dd" ns2:_="">
    <xsd:import namespace="0dd46b0f-e2c7-4a31-a61e-54a1e81a6d74"/>
    <xsd:element name="properties">
      <xsd:complexType>
        <xsd:sequence>
          <xsd:element name="documentManagement">
            <xsd:complexType>
              <xsd:all>
                <xsd:element ref="ns2:MigrationPath" minOccurs="0"/>
                <xsd:element ref="ns2:MigrationDirectoryID" minOccurs="0"/>
                <xsd:element ref="ns2:MigrationOriginalDate" minOccurs="0"/>
                <xsd:element ref="ns2:j2c2601e249f4d2993f2fcc4fe83f7c1"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d46b0f-e2c7-4a31-a61e-54a1e81a6d74" elementFormDefault="qualified">
    <xsd:import namespace="http://schemas.microsoft.com/office/2006/documentManagement/types"/>
    <xsd:import namespace="http://schemas.microsoft.com/office/infopath/2007/PartnerControls"/>
    <xsd:element name="MigrationPath" ma:index="8" nillable="true" ma:displayName="Migreringssti" ma:internalName="MigrationPath" ma:readOnly="false">
      <xsd:simpleType>
        <xsd:restriction base="dms:Text">
          <xsd:maxLength value="255"/>
        </xsd:restriction>
      </xsd:simpleType>
    </xsd:element>
    <xsd:element name="MigrationDirectoryID" ma:index="9" nillable="true" ma:displayName="MigreringsFolderId" ma:internalName="MigrationDirectoryID" ma:readOnly="false">
      <xsd:simpleType>
        <xsd:restriction base="dms:Text">
          <xsd:maxLength value="255"/>
        </xsd:restriction>
      </xsd:simpleType>
    </xsd:element>
    <xsd:element name="MigrationOriginalDate" ma:index="10" nillable="true" ma:displayName="Original dato" ma:description="The modified date from the file system" ma:format="DateTime" ma:internalName="MigrationOriginalDate">
      <xsd:simpleType>
        <xsd:restriction base="dms:DateTime"/>
      </xsd:simpleType>
    </xsd:element>
    <xsd:element name="j2c2601e249f4d2993f2fcc4fe83f7c1" ma:index="11" nillable="true" ma:taxonomy="true" ma:internalName="j2c2601e249f4d2993f2fcc4fe83f7c1" ma:taxonomyFieldName="Sensitivity" ma:displayName="Sensitivity" ma:default="" ma:fieldId="{32c2601e-249f-4d29-93f2-fcc4fe83f7c1}" ma:sspId="e6a412d2-aea5-45d9-add9-4615ec186553" ma:termSetId="2400aab3-62fb-4893-836f-46f56c17e615" ma:anchorId="a96bf159-1ff9-48c6-9318-7ab65633f375" ma:open="false" ma:isKeyword="false">
      <xsd:complexType>
        <xsd:sequence>
          <xsd:element ref="pc:Terms" minOccurs="0" maxOccurs="1"/>
        </xsd:sequence>
      </xsd:complexType>
    </xsd:element>
    <xsd:element name="TaxCatchAll" ma:index="12" nillable="true" ma:displayName="Taxonomy Catch All Column" ma:hidden="true" ma:list="{1adb61e6-50f3-4f94-b9a9-c9b4ea046575}" ma:internalName="TaxCatchAll" ma:showField="CatchAllData" ma:web="45c24c4d-4de2-4a11-996b-ad1b02b5a53f">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1adb61e6-50f3-4f94-b9a9-c9b4ea046575}" ma:internalName="TaxCatchAllLabel" ma:readOnly="true" ma:showField="CatchAllDataLabel" ma:web="45c24c4d-4de2-4a11-996b-ad1b02b5a5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Path xmlns="0dd46b0f-e2c7-4a31-a61e-54a1e81a6d74">\\kk-dfs.kk.dk\of$\KEjd\SERVICE &amp; KUNDER\RÅDHUSSERVICE\Betjent\_Rådhusvagten\Bygningsoplysninger fra Per Larsen\Fuglebakken\29-03-15, Åbne vinduer.docx</MigrationPath>
    <MigrationDirectoryID xmlns="0dd46b0f-e2c7-4a31-a61e-54a1e81a6d74">27AA5E25A1315A37091432E92D9A145A9D88CE33</MigrationDirectoryID>
    <MigrationOriginalDate xmlns="0dd46b0f-e2c7-4a31-a61e-54a1e81a6d74" xsi:nil="true"/>
    <TaxCatchAll xmlns="0dd46b0f-e2c7-4a31-a61e-54a1e81a6d74" xsi:nil="true"/>
    <j2c2601e249f4d2993f2fcc4fe83f7c1 xmlns="0dd46b0f-e2c7-4a31-a61e-54a1e81a6d74">
      <Terms xmlns="http://schemas.microsoft.com/office/infopath/2007/PartnerControls"/>
    </j2c2601e249f4d2993f2fcc4fe83f7c1>
  </documentManagement>
</p:properties>
</file>

<file path=customXml/item5.xml><?xml version="1.0" encoding="utf-8"?>
<?mso-contentType ?>
<SharedContentType xmlns="Microsoft.SharePoint.Taxonomy.ContentTypeSync" SourceId="e6a412d2-aea5-45d9-add9-4615ec186553" ContentTypeId="0x010100B015E2879F2C3E49A84E4FBA662FB26A" PreviousValue="false"/>
</file>

<file path=customXml/itemProps1.xml><?xml version="1.0" encoding="utf-8"?>
<ds:datastoreItem xmlns:ds="http://schemas.openxmlformats.org/officeDocument/2006/customXml" ds:itemID="{CD2E4C50-058B-4739-9C2C-C338A92D32D5}">
  <ds:schemaRefs>
    <ds:schemaRef ds:uri="http://schemas.openxmlformats.org/officeDocument/2006/bibliography"/>
  </ds:schemaRefs>
</ds:datastoreItem>
</file>

<file path=customXml/itemProps2.xml><?xml version="1.0" encoding="utf-8"?>
<ds:datastoreItem xmlns:ds="http://schemas.openxmlformats.org/officeDocument/2006/customXml" ds:itemID="{0C74D188-7B07-4556-A66A-768BFA2D9BE0}"/>
</file>

<file path=customXml/itemProps3.xml><?xml version="1.0" encoding="utf-8"?>
<ds:datastoreItem xmlns:ds="http://schemas.openxmlformats.org/officeDocument/2006/customXml" ds:itemID="{FE9DC317-C2C4-4B93-A9BE-6B53CCBF33DB}"/>
</file>

<file path=customXml/itemProps4.xml><?xml version="1.0" encoding="utf-8"?>
<ds:datastoreItem xmlns:ds="http://schemas.openxmlformats.org/officeDocument/2006/customXml" ds:itemID="{99C0D99A-461F-41B4-AF44-5501A489DB09}"/>
</file>

<file path=customXml/itemProps5.xml><?xml version="1.0" encoding="utf-8"?>
<ds:datastoreItem xmlns:ds="http://schemas.openxmlformats.org/officeDocument/2006/customXml" ds:itemID="{1E201572-0CEA-4600-AECC-352D1C3D1CF1}"/>
</file>

<file path=docProps/app.xml><?xml version="1.0" encoding="utf-8"?>
<Properties xmlns="http://schemas.openxmlformats.org/officeDocument/2006/extended-properties" xmlns:vt="http://schemas.openxmlformats.org/officeDocument/2006/docPropsVTypes">
  <Template>_Rapportskabelon</Template>
  <TotalTime>10</TotalTime>
  <Pages>1</Pages>
  <Words>78</Words>
  <Characters>537</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Følgende mangler er konstateret:</vt:lpstr>
    </vt:vector>
  </TitlesOfParts>
  <Company>KKKF</Company>
  <LinksUpToDate>false</LinksUpToDate>
  <CharactersWithSpaces>614</CharactersWithSpaces>
  <SharedDoc>false</SharedDoc>
  <HLinks>
    <vt:vector size="6" baseType="variant">
      <vt:variant>
        <vt:i4>1835011</vt:i4>
      </vt:variant>
      <vt:variant>
        <vt:i4>24</vt:i4>
      </vt:variant>
      <vt:variant>
        <vt:i4>0</vt:i4>
      </vt:variant>
      <vt:variant>
        <vt:i4>5</vt:i4>
      </vt:variant>
      <vt:variant>
        <vt:lpwstr>http://www.willis.dk/ENET</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Følgende mangler er konstateret:</dc:title>
  <dc:creator>thomas</dc:creator>
  <cp:lastModifiedBy>thomas</cp:lastModifiedBy>
  <cp:revision>1</cp:revision>
  <cp:lastPrinted>2015-01-23T14:37:00Z</cp:lastPrinted>
  <dcterms:created xsi:type="dcterms:W3CDTF">2015-03-29T11:49:00Z</dcterms:created>
  <dcterms:modified xsi:type="dcterms:W3CDTF">2015-03-29T11:59:00Z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0x010100B015E2879F2C3E49A84E4FBA662FB26A0046F37DEC036D284BBEE537A85881DFA0</vt:lpwstr>
  </property>
  <property fmtid="{D5CDD505-2E9C-101B-9397-08002B2CF9AE}" pid="3" name="Order">
    <vt:r8>100</vt:r8>
  </property>
</Properties>
</file>