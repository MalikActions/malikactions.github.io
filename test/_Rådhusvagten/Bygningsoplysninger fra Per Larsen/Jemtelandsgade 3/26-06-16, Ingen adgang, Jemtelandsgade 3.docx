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customXml/itemProps1.xml" ContentType="application/vnd.openxmlformats-officedocument.customXmlProperties+xml"/>
  <Override PartName="/word/activeX/activeX1.xml" ContentType="application/vnd.ms-office.activeX+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glossary/styles.xml" ContentType="application/vnd.openxmlformats-officedocument.wordprocessingml.styles+xml"/>
  <Override PartName="/word/activeX/activeX2.xml" ContentType="application/vnd.ms-office.activeX+xml"/>
  <Override PartName="/word/glossary/webSettings.xml" ContentType="application/vnd.openxmlformats-officedocument.wordprocessingml.webSettings+xml"/>
  <Override PartName="/word/glossary/fontTable.xml" ContentType="application/vnd.openxmlformats-officedocument.wordprocessingml.fontTable+xml"/>
  <Override PartName="/word/activeX/activeX3.xml" ContentType="application/vnd.ms-office.activeX+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D01" w:rsidRDefault="002B7332">
      <w:pPr>
        <w:pStyle w:val="Sidehoved"/>
        <w:jc w:val="center"/>
        <w:rPr>
          <w:b/>
        </w:rPr>
      </w:pPr>
      <w:r>
        <w:tab/>
      </w:r>
      <w:r>
        <w:tab/>
      </w:r>
      <w:r>
        <w:tab/>
      </w:r>
      <w:r>
        <w:tab/>
      </w:r>
      <w:r>
        <w:tab/>
      </w:r>
    </w:p>
    <w:p w:rsidR="00767D01" w:rsidRPr="00064F8E" w:rsidRDefault="00767D01">
      <w:pPr>
        <w:pStyle w:val="Sidehoved"/>
        <w:jc w:val="center"/>
        <w:rPr>
          <w:b/>
          <w:sz w:val="36"/>
          <w:szCs w:val="36"/>
        </w:rPr>
      </w:pPr>
      <w:r w:rsidRPr="00064F8E">
        <w:rPr>
          <w:b/>
          <w:sz w:val="36"/>
          <w:szCs w:val="36"/>
        </w:rPr>
        <w:t xml:space="preserve">Fra </w:t>
      </w:r>
      <w:sdt>
        <w:sdtPr>
          <w:rPr>
            <w:b/>
            <w:sz w:val="36"/>
            <w:szCs w:val="36"/>
          </w:rPr>
          <w:id w:val="75939454"/>
          <w:placeholder>
            <w:docPart w:val="7B38232182CE4A179F3FCD4D86E76807"/>
          </w:placeholder>
          <w:comboBox>
            <w:listItem w:value="Vælg et element."/>
            <w:listItem w:displayText="Rådhusvagten" w:value="Rådhusvagten"/>
            <w:listItem w:displayText="Vagthavende" w:value="Vagthavende"/>
          </w:comboBox>
        </w:sdtPr>
        <w:sdtContent>
          <w:r w:rsidR="0038757C">
            <w:rPr>
              <w:b/>
              <w:sz w:val="36"/>
              <w:szCs w:val="36"/>
            </w:rPr>
            <w:t>Vagthavende</w:t>
          </w:r>
        </w:sdtContent>
      </w:sdt>
      <w:r w:rsidR="00605723" w:rsidRPr="00064F8E">
        <w:rPr>
          <w:b/>
          <w:sz w:val="36"/>
          <w:szCs w:val="36"/>
        </w:rPr>
        <w:t xml:space="preserve"> </w:t>
      </w:r>
      <w:r w:rsidRPr="00064F8E">
        <w:rPr>
          <w:b/>
          <w:sz w:val="36"/>
          <w:szCs w:val="36"/>
        </w:rPr>
        <w:t>Københavns Rådhus</w:t>
      </w:r>
    </w:p>
    <w:p w:rsidR="00767D01" w:rsidRDefault="00767D01">
      <w:pPr>
        <w:pStyle w:val="Sidehoved"/>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292"/>
        <w:gridCol w:w="1353"/>
        <w:gridCol w:w="14"/>
      </w:tblGrid>
      <w:tr w:rsidR="00767D01" w:rsidTr="00392703">
        <w:trPr>
          <w:trHeight w:val="386"/>
        </w:trPr>
        <w:tc>
          <w:tcPr>
            <w:tcW w:w="8292" w:type="dxa"/>
            <w:tcBorders>
              <w:top w:val="nil"/>
              <w:left w:val="nil"/>
              <w:bottom w:val="nil"/>
              <w:right w:val="nil"/>
            </w:tcBorders>
            <w:vAlign w:val="center"/>
          </w:tcPr>
          <w:p w:rsidR="00767D01" w:rsidRPr="00064F8E" w:rsidRDefault="00767D01" w:rsidP="0038757C">
            <w:pPr>
              <w:rPr>
                <w:b/>
                <w:sz w:val="28"/>
                <w:szCs w:val="28"/>
                <w:u w:val="single"/>
              </w:rPr>
            </w:pPr>
            <w:r w:rsidRPr="00064F8E">
              <w:rPr>
                <w:sz w:val="28"/>
                <w:szCs w:val="28"/>
              </w:rPr>
              <w:t>Kl.</w:t>
            </w:r>
            <w:r w:rsidRPr="00064F8E">
              <w:rPr>
                <w:b/>
                <w:sz w:val="28"/>
                <w:szCs w:val="28"/>
              </w:rPr>
              <w:t xml:space="preserve"> </w:t>
            </w:r>
            <w:sdt>
              <w:sdtPr>
                <w:rPr>
                  <w:b/>
                  <w:sz w:val="28"/>
                  <w:szCs w:val="28"/>
                </w:rPr>
                <w:id w:val="750164"/>
                <w:placeholder>
                  <w:docPart w:val="8C502F652C884E8FB0F6D5ED5EDCA513"/>
                </w:placeholder>
                <w:text/>
              </w:sdtPr>
              <w:sdtContent>
                <w:r w:rsidR="0038757C">
                  <w:t>09.30</w:t>
                </w:r>
              </w:sdtContent>
            </w:sdt>
          </w:p>
        </w:tc>
        <w:tc>
          <w:tcPr>
            <w:tcW w:w="1367" w:type="dxa"/>
            <w:gridSpan w:val="2"/>
            <w:tcBorders>
              <w:top w:val="nil"/>
              <w:left w:val="nil"/>
              <w:bottom w:val="nil"/>
              <w:right w:val="nil"/>
            </w:tcBorders>
            <w:vAlign w:val="center"/>
          </w:tcPr>
          <w:p w:rsidR="00767D01" w:rsidRDefault="00767D01">
            <w:pPr>
              <w:rPr>
                <w:b/>
              </w:rPr>
            </w:pPr>
          </w:p>
        </w:tc>
      </w:tr>
      <w:tr w:rsidR="00767D01" w:rsidTr="00392703">
        <w:trPr>
          <w:trHeight w:val="386"/>
        </w:trPr>
        <w:tc>
          <w:tcPr>
            <w:tcW w:w="8292" w:type="dxa"/>
            <w:tcBorders>
              <w:top w:val="nil"/>
              <w:left w:val="nil"/>
              <w:bottom w:val="nil"/>
              <w:right w:val="nil"/>
            </w:tcBorders>
            <w:vAlign w:val="center"/>
          </w:tcPr>
          <w:p w:rsidR="00767D01" w:rsidRPr="00064F8E" w:rsidRDefault="00392703" w:rsidP="0038757C">
            <w:pPr>
              <w:rPr>
                <w:b/>
                <w:sz w:val="28"/>
                <w:szCs w:val="28"/>
                <w:u w:val="single"/>
              </w:rPr>
            </w:pPr>
            <w:r w:rsidRPr="00392703">
              <w:rPr>
                <w:sz w:val="28"/>
                <w:szCs w:val="28"/>
              </w:rPr>
              <w:t>Sted:</w:t>
            </w:r>
            <w:r>
              <w:rPr>
                <w:sz w:val="28"/>
                <w:szCs w:val="28"/>
              </w:rPr>
              <w:t xml:space="preserve"> </w:t>
            </w:r>
            <w:sdt>
              <w:sdtPr>
                <w:rPr>
                  <w:sz w:val="28"/>
                  <w:szCs w:val="28"/>
                </w:rPr>
                <w:id w:val="750163"/>
                <w:placeholder>
                  <w:docPart w:val="7467DE1120504474AB3C8E156B774134"/>
                </w:placeholder>
                <w:text/>
              </w:sdtPr>
              <w:sdtContent>
                <w:proofErr w:type="spellStart"/>
                <w:r w:rsidR="0038757C">
                  <w:t>Jemtelandsgade</w:t>
                </w:r>
                <w:proofErr w:type="spellEnd"/>
                <w:r w:rsidR="0038757C">
                  <w:t xml:space="preserve"> 3</w:t>
                </w:r>
              </w:sdtContent>
            </w:sdt>
          </w:p>
        </w:tc>
        <w:tc>
          <w:tcPr>
            <w:tcW w:w="1367" w:type="dxa"/>
            <w:gridSpan w:val="2"/>
            <w:tcBorders>
              <w:top w:val="nil"/>
              <w:left w:val="nil"/>
              <w:bottom w:val="nil"/>
              <w:right w:val="nil"/>
            </w:tcBorders>
            <w:vAlign w:val="center"/>
          </w:tcPr>
          <w:p w:rsidR="00767D01" w:rsidRDefault="00767D01">
            <w:pPr>
              <w:rPr>
                <w:b/>
              </w:rPr>
            </w:pPr>
          </w:p>
        </w:tc>
      </w:tr>
      <w:tr w:rsidR="00767D01" w:rsidTr="00392703">
        <w:trPr>
          <w:trHeight w:val="386"/>
        </w:trPr>
        <w:tc>
          <w:tcPr>
            <w:tcW w:w="8292" w:type="dxa"/>
            <w:tcBorders>
              <w:top w:val="nil"/>
              <w:left w:val="nil"/>
              <w:bottom w:val="nil"/>
              <w:right w:val="nil"/>
            </w:tcBorders>
            <w:vAlign w:val="center"/>
          </w:tcPr>
          <w:p w:rsidR="00767D01" w:rsidRPr="00064F8E" w:rsidRDefault="00767D01" w:rsidP="00D45345">
            <w:pPr>
              <w:rPr>
                <w:sz w:val="28"/>
                <w:szCs w:val="28"/>
              </w:rPr>
            </w:pPr>
            <w:r w:rsidRPr="00064F8E">
              <w:rPr>
                <w:sz w:val="28"/>
                <w:szCs w:val="28"/>
              </w:rPr>
              <w:t xml:space="preserve">Vedr. </w:t>
            </w:r>
            <w:bookmarkStart w:id="0" w:name="Rulleliste2"/>
            <w:sdt>
              <w:sdtPr>
                <w:rPr>
                  <w:sz w:val="28"/>
                  <w:szCs w:val="28"/>
                </w:rPr>
                <w:id w:val="75939457"/>
                <w:placeholder>
                  <w:docPart w:val="F751AABBA27840C1ABD3A1D87DBADC85"/>
                </w:placeholder>
                <w:comboBox>
                  <w:listItem w:value="Vælg et element."/>
                  <w:listItem w:displayText="Afvigelser ved rundering" w:value="Afvigelser ved rundering"/>
                  <w:listItem w:displayText="Alarmer" w:value="Alarmer"/>
                  <w:listItem w:displayText="Chaufførvagten" w:value="Chaufførvagten"/>
                  <w:listItem w:displayText="Elevator" w:value="Elevator"/>
                  <w:listItem w:displayText="Diverse" w:value="Diverse"/>
                  <w:listItem w:displayText="Københavns Ejendomme" w:value="Københavns Ejendomme"/>
                  <w:listItem w:displayText="Miljø - Støj" w:value="Miljø - Støj"/>
                  <w:listItem w:displayText="Miljø - Rotter" w:value="Miljø - Rotter"/>
                  <w:listItem w:displayText="Personale" w:value="Personale"/>
                  <w:listItem w:displayText="Skolesupport" w:value="Skolesupport"/>
                </w:comboBox>
              </w:sdtPr>
              <w:sdtContent>
                <w:r w:rsidR="0038757C">
                  <w:rPr>
                    <w:sz w:val="28"/>
                    <w:szCs w:val="28"/>
                  </w:rPr>
                  <w:t>Københavns Ejendomme</w:t>
                </w:r>
              </w:sdtContent>
            </w:sdt>
            <w:bookmarkEnd w:id="0"/>
          </w:p>
        </w:tc>
        <w:tc>
          <w:tcPr>
            <w:tcW w:w="1367" w:type="dxa"/>
            <w:gridSpan w:val="2"/>
            <w:tcBorders>
              <w:top w:val="nil"/>
              <w:left w:val="nil"/>
              <w:bottom w:val="nil"/>
              <w:right w:val="nil"/>
            </w:tcBorders>
            <w:vAlign w:val="center"/>
          </w:tcPr>
          <w:p w:rsidR="00767D01" w:rsidRDefault="00767D01">
            <w:pPr>
              <w:rPr>
                <w:b/>
              </w:rPr>
            </w:pPr>
          </w:p>
        </w:tc>
      </w:tr>
      <w:tr w:rsidR="009238B1" w:rsidTr="00392703">
        <w:trPr>
          <w:gridAfter w:val="1"/>
          <w:wAfter w:w="14" w:type="dxa"/>
          <w:trHeight w:hRule="exact" w:val="9228"/>
        </w:trPr>
        <w:tc>
          <w:tcPr>
            <w:tcW w:w="8292" w:type="dxa"/>
            <w:tcBorders>
              <w:bottom w:val="nil"/>
            </w:tcBorders>
          </w:tcPr>
          <w:p w:rsidR="004D0F98" w:rsidRDefault="004D0F98"/>
          <w:p w:rsidR="0038757C" w:rsidRDefault="0038757C">
            <w:r>
              <w:t>En borger (Kirsten Andersen tlf. 22 78 75 45) ringede, da skydedørene ikke ville åbne ind til Biblioteket.</w:t>
            </w:r>
          </w:p>
          <w:p w:rsidR="0038757C" w:rsidRDefault="0038757C"/>
          <w:p w:rsidR="0038757C" w:rsidRPr="001D175A" w:rsidRDefault="0038757C" w:rsidP="0038757C">
            <w:pPr>
              <w:rPr>
                <w:sz w:val="22"/>
                <w:szCs w:val="22"/>
              </w:rPr>
            </w:pPr>
            <w:r>
              <w:t>I samråd med maskinmesteren kørte jeg til adressen. Her fik jeg åbnet dørene, så alle gæsterne kunne komme ind. Kort efter ankom en af "Husets" ansatte og vi fik lavet en midlertidig løsning. Hun ville herefter kontakte sin chef for, at aftale nærmere.</w:t>
            </w:r>
          </w:p>
        </w:tc>
        <w:tc>
          <w:tcPr>
            <w:tcW w:w="1353" w:type="dxa"/>
            <w:vMerge w:val="restart"/>
          </w:tcPr>
          <w:p w:rsidR="009238B1" w:rsidRDefault="009238B1">
            <w:pPr>
              <w:rPr>
                <w:b/>
              </w:rPr>
            </w:pPr>
          </w:p>
        </w:tc>
      </w:tr>
      <w:tr w:rsidR="009238B1" w:rsidTr="00392703">
        <w:trPr>
          <w:gridAfter w:val="1"/>
          <w:wAfter w:w="14" w:type="dxa"/>
          <w:trHeight w:val="665"/>
        </w:trPr>
        <w:tc>
          <w:tcPr>
            <w:tcW w:w="8292" w:type="dxa"/>
            <w:tcBorders>
              <w:top w:val="nil"/>
            </w:tcBorders>
          </w:tcPr>
          <w:p w:rsidR="009238B1" w:rsidRPr="001D175A" w:rsidRDefault="009238B1">
            <w:pPr>
              <w:rPr>
                <w:sz w:val="22"/>
                <w:szCs w:val="22"/>
              </w:rPr>
            </w:pPr>
          </w:p>
          <w:p w:rsidR="009238B1" w:rsidRDefault="00CC77CA" w:rsidP="009238B1">
            <w:pPr>
              <w:rPr>
                <w:sz w:val="28"/>
              </w:rPr>
            </w:pPr>
            <w:r>
              <w:rPr>
                <w:sz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8pt;height:20.25pt" o:ole="">
                  <v:imagedata r:id="rId7" o:title=""/>
                </v:shape>
                <w:control r:id="rId8" w:name="CheckBox2" w:shapeid="_x0000_i1028"/>
              </w:object>
            </w:r>
            <w:r>
              <w:rPr>
                <w:sz w:val="20"/>
              </w:rPr>
              <w:object w:dxaOrig="1440" w:dyaOrig="1440">
                <v:shape id="_x0000_i1031" type="#_x0000_t75" style="width:108pt;height:20.25pt" o:ole="">
                  <v:imagedata r:id="rId9" o:title=""/>
                </v:shape>
                <w:control r:id="rId10" w:name="CheckBox3" w:shapeid="_x0000_i1031"/>
              </w:object>
            </w:r>
            <w:r>
              <w:rPr>
                <w:sz w:val="20"/>
              </w:rPr>
              <w:object w:dxaOrig="1440" w:dyaOrig="1440">
                <v:shape id="_x0000_i1030" type="#_x0000_t75" style="width:108pt;height:20.25pt" o:ole="">
                  <v:imagedata r:id="rId11" o:title=""/>
                </v:shape>
                <w:control r:id="rId12" w:name="CheckBox4" w:shapeid="_x0000_i1030"/>
              </w:object>
            </w:r>
          </w:p>
        </w:tc>
        <w:tc>
          <w:tcPr>
            <w:tcW w:w="1353" w:type="dxa"/>
            <w:vMerge/>
          </w:tcPr>
          <w:p w:rsidR="009238B1" w:rsidRDefault="009238B1">
            <w:pPr>
              <w:rPr>
                <w:b/>
              </w:rPr>
            </w:pPr>
          </w:p>
        </w:tc>
      </w:tr>
      <w:tr w:rsidR="00767D01" w:rsidTr="004C041C">
        <w:trPr>
          <w:trHeight w:val="405"/>
        </w:trPr>
        <w:tc>
          <w:tcPr>
            <w:tcW w:w="9659" w:type="dxa"/>
            <w:gridSpan w:val="3"/>
          </w:tcPr>
          <w:p w:rsidR="00767D01" w:rsidRDefault="00767D01" w:rsidP="0038757C">
            <w:pPr>
              <w:rPr>
                <w:sz w:val="36"/>
              </w:rPr>
            </w:pPr>
            <w:r w:rsidRPr="00064F8E">
              <w:rPr>
                <w:sz w:val="32"/>
                <w:szCs w:val="32"/>
              </w:rPr>
              <w:t>Indberettet af:</w:t>
            </w:r>
            <w:r>
              <w:rPr>
                <w:sz w:val="36"/>
              </w:rPr>
              <w:t xml:space="preserve"> </w:t>
            </w:r>
            <w:sdt>
              <w:sdtPr>
                <w:rPr>
                  <w:sz w:val="36"/>
                </w:rPr>
                <w:id w:val="750167"/>
                <w:placeholder>
                  <w:docPart w:val="4EAD02D79E8A4D64B3A1C4B3BFB7B22A"/>
                </w:placeholder>
                <w:text/>
              </w:sdtPr>
              <w:sdtContent>
                <w:r w:rsidR="0038757C">
                  <w:t>Thomas Holm</w:t>
                </w:r>
              </w:sdtContent>
            </w:sdt>
          </w:p>
        </w:tc>
      </w:tr>
    </w:tbl>
    <w:p w:rsidR="00767D01" w:rsidRDefault="00767D01">
      <w:pPr>
        <w:rPr>
          <w:b/>
          <w:sz w:val="28"/>
        </w:rPr>
      </w:pPr>
    </w:p>
    <w:p w:rsidR="00767D01" w:rsidRDefault="00767D01">
      <w:pPr>
        <w:rPr>
          <w:i/>
          <w:sz w:val="22"/>
        </w:rPr>
      </w:pPr>
      <w:r>
        <w:rPr>
          <w:b/>
          <w:i/>
          <w:sz w:val="22"/>
        </w:rPr>
        <w:t>HUSK:</w:t>
      </w:r>
      <w:r>
        <w:rPr>
          <w:i/>
          <w:sz w:val="22"/>
        </w:rPr>
        <w:t xml:space="preserve"> </w:t>
      </w:r>
    </w:p>
    <w:p w:rsidR="00767D01" w:rsidRDefault="00767D01">
      <w:pPr>
        <w:rPr>
          <w:i/>
        </w:rPr>
      </w:pPr>
      <w:r>
        <w:rPr>
          <w:b/>
          <w:i/>
          <w:sz w:val="22"/>
        </w:rPr>
        <w:t xml:space="preserve">Skader SKAL I selv (Forsikrings ansvarlig / Lokalcenter) REGISTRERE I </w:t>
      </w:r>
      <w:r w:rsidR="001D60B1" w:rsidRPr="001D60B1">
        <w:rPr>
          <w:b/>
          <w:i/>
          <w:sz w:val="22"/>
        </w:rPr>
        <w:t>InsuBiz</w:t>
      </w:r>
      <w:r>
        <w:rPr>
          <w:i/>
        </w:rPr>
        <w:t xml:space="preserve">. </w:t>
      </w:r>
    </w:p>
    <w:sectPr w:rsidR="00767D01" w:rsidSect="00A56D33">
      <w:headerReference w:type="default" r:id="rId13"/>
      <w:pgSz w:w="11906" w:h="16838"/>
      <w:pgMar w:top="993" w:right="1134" w:bottom="663" w:left="1134" w:header="426" w:footer="31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757C" w:rsidRDefault="0038757C">
      <w:r>
        <w:separator/>
      </w:r>
    </w:p>
  </w:endnote>
  <w:endnote w:type="continuationSeparator" w:id="0">
    <w:p w:rsidR="0038757C" w:rsidRDefault="0038757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757C" w:rsidRDefault="0038757C">
      <w:r>
        <w:separator/>
      </w:r>
    </w:p>
  </w:footnote>
  <w:footnote w:type="continuationSeparator" w:id="0">
    <w:p w:rsidR="0038757C" w:rsidRDefault="0038757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4889"/>
      <w:gridCol w:w="4889"/>
    </w:tblGrid>
    <w:tr w:rsidR="002E6770">
      <w:tc>
        <w:tcPr>
          <w:tcW w:w="4889" w:type="dxa"/>
        </w:tcPr>
        <w:p w:rsidR="002E6770" w:rsidRDefault="002E6770">
          <w:pPr>
            <w:pStyle w:val="Sidehoved"/>
          </w:pPr>
          <w:r>
            <w:t xml:space="preserve">Københavns Kommune                                                                                                                                           Økonomiforvaltningen </w:t>
          </w:r>
        </w:p>
        <w:p w:rsidR="002E6770" w:rsidRDefault="002E6770">
          <w:pPr>
            <w:pStyle w:val="Sidehoved"/>
          </w:pPr>
          <w:r>
            <w:t>Københavns Ejendomme, Drift &amp; Service</w:t>
          </w:r>
        </w:p>
        <w:p w:rsidR="002E6770" w:rsidRDefault="002E6770">
          <w:pPr>
            <w:pStyle w:val="Sidehoved"/>
          </w:pPr>
          <w:r>
            <w:t>Rådhusservice, Rådhusvagten</w:t>
          </w:r>
        </w:p>
        <w:p w:rsidR="002E6770" w:rsidRDefault="002E6770">
          <w:pPr>
            <w:pStyle w:val="Sidehoved"/>
          </w:pPr>
          <w:r>
            <w:t>Rådhuset</w:t>
          </w:r>
        </w:p>
        <w:p w:rsidR="002E6770" w:rsidRDefault="002E6770">
          <w:pPr>
            <w:pStyle w:val="Sidehoved"/>
          </w:pPr>
          <w:r>
            <w:t>1599 København V</w:t>
          </w:r>
        </w:p>
        <w:p w:rsidR="002E6770" w:rsidRDefault="002E6770">
          <w:pPr>
            <w:pStyle w:val="Sidehoved"/>
          </w:pPr>
          <w:r>
            <w:t>33 66 25 77</w:t>
          </w:r>
        </w:p>
      </w:tc>
      <w:tc>
        <w:tcPr>
          <w:tcW w:w="4889" w:type="dxa"/>
        </w:tcPr>
        <w:p w:rsidR="002E6770" w:rsidRDefault="002E6770">
          <w:pPr>
            <w:pStyle w:val="Sidehoved"/>
            <w:jc w:val="right"/>
          </w:pPr>
          <w:r>
            <w:rPr>
              <w:b/>
            </w:rPr>
            <w:t xml:space="preserve">d. </w:t>
          </w:r>
          <w:r w:rsidR="00CC77CA">
            <w:rPr>
              <w:b/>
            </w:rPr>
            <w:fldChar w:fldCharType="begin"/>
          </w:r>
          <w:r>
            <w:rPr>
              <w:b/>
            </w:rPr>
            <w:instrText xml:space="preserve"> CREATEDATE  \@ "dd-MM-yyyy" \* MERGEFORMAT </w:instrText>
          </w:r>
          <w:r w:rsidR="00CC77CA">
            <w:rPr>
              <w:b/>
            </w:rPr>
            <w:fldChar w:fldCharType="separate"/>
          </w:r>
          <w:r w:rsidR="0038757C">
            <w:rPr>
              <w:b/>
              <w:noProof/>
            </w:rPr>
            <w:t>26-06-2016</w:t>
          </w:r>
          <w:r w:rsidR="00CC77CA">
            <w:rPr>
              <w:b/>
            </w:rPr>
            <w:fldChar w:fldCharType="end"/>
          </w:r>
        </w:p>
      </w:tc>
    </w:tr>
  </w:tbl>
  <w:p w:rsidR="002E6770" w:rsidRDefault="002E6770">
    <w:pPr>
      <w:pStyle w:val="Sidehoved"/>
      <w:jc w:val="center"/>
      <w:rPr>
        <w:b/>
        <w:sz w:val="36"/>
      </w:rPr>
    </w:pPr>
    <w:r>
      <w:rPr>
        <w:b/>
        <w:sz w:val="36"/>
      </w:rPr>
      <w:t>Rapport:</w:t>
    </w:r>
    <w:r>
      <w:rPr>
        <w:b/>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3F01"/>
  <w:documentProtection w:formatting="1" w:enforcement="1"/>
  <w:defaultTabStop w:val="1304"/>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 w:val="00021528"/>
    <w:rsid w:val="00033C83"/>
    <w:rsid w:val="00064F8E"/>
    <w:rsid w:val="000734D1"/>
    <w:rsid w:val="00087772"/>
    <w:rsid w:val="000C172D"/>
    <w:rsid w:val="000C51DE"/>
    <w:rsid w:val="000D61CB"/>
    <w:rsid w:val="000F650A"/>
    <w:rsid w:val="00104B3F"/>
    <w:rsid w:val="00113B29"/>
    <w:rsid w:val="00121E2A"/>
    <w:rsid w:val="00124251"/>
    <w:rsid w:val="00132476"/>
    <w:rsid w:val="00133E29"/>
    <w:rsid w:val="0014588A"/>
    <w:rsid w:val="00165936"/>
    <w:rsid w:val="001B13F4"/>
    <w:rsid w:val="001B656A"/>
    <w:rsid w:val="001C074D"/>
    <w:rsid w:val="001C3E42"/>
    <w:rsid w:val="001C442C"/>
    <w:rsid w:val="001D175A"/>
    <w:rsid w:val="001D60B1"/>
    <w:rsid w:val="00201341"/>
    <w:rsid w:val="0027478B"/>
    <w:rsid w:val="002879A5"/>
    <w:rsid w:val="002B7332"/>
    <w:rsid w:val="002D30E7"/>
    <w:rsid w:val="002E56F0"/>
    <w:rsid w:val="002E6770"/>
    <w:rsid w:val="002F19D3"/>
    <w:rsid w:val="003022FB"/>
    <w:rsid w:val="003056A6"/>
    <w:rsid w:val="00320935"/>
    <w:rsid w:val="0032653F"/>
    <w:rsid w:val="0035748D"/>
    <w:rsid w:val="00361704"/>
    <w:rsid w:val="00361FED"/>
    <w:rsid w:val="00377AA0"/>
    <w:rsid w:val="00381F62"/>
    <w:rsid w:val="00386427"/>
    <w:rsid w:val="0038757C"/>
    <w:rsid w:val="00392703"/>
    <w:rsid w:val="003C4938"/>
    <w:rsid w:val="003D7641"/>
    <w:rsid w:val="003F2659"/>
    <w:rsid w:val="004426B4"/>
    <w:rsid w:val="00454BB1"/>
    <w:rsid w:val="0046420F"/>
    <w:rsid w:val="004662C1"/>
    <w:rsid w:val="004C041C"/>
    <w:rsid w:val="004D0F98"/>
    <w:rsid w:val="004D6E77"/>
    <w:rsid w:val="004F3B1F"/>
    <w:rsid w:val="00502627"/>
    <w:rsid w:val="00503C96"/>
    <w:rsid w:val="00510C8D"/>
    <w:rsid w:val="00552EB7"/>
    <w:rsid w:val="00554A41"/>
    <w:rsid w:val="0056116F"/>
    <w:rsid w:val="005876A8"/>
    <w:rsid w:val="00597FC6"/>
    <w:rsid w:val="005A644C"/>
    <w:rsid w:val="005B2F96"/>
    <w:rsid w:val="005D7362"/>
    <w:rsid w:val="005E07B4"/>
    <w:rsid w:val="005E7A8D"/>
    <w:rsid w:val="00605723"/>
    <w:rsid w:val="00606569"/>
    <w:rsid w:val="006066EA"/>
    <w:rsid w:val="006311FE"/>
    <w:rsid w:val="006832E9"/>
    <w:rsid w:val="006A0610"/>
    <w:rsid w:val="006B1250"/>
    <w:rsid w:val="00715107"/>
    <w:rsid w:val="0071558D"/>
    <w:rsid w:val="00715D6B"/>
    <w:rsid w:val="00731036"/>
    <w:rsid w:val="0076104F"/>
    <w:rsid w:val="00765EBA"/>
    <w:rsid w:val="00767D01"/>
    <w:rsid w:val="00767F07"/>
    <w:rsid w:val="00783132"/>
    <w:rsid w:val="007A5B85"/>
    <w:rsid w:val="007C1B3B"/>
    <w:rsid w:val="007E749F"/>
    <w:rsid w:val="007F2E89"/>
    <w:rsid w:val="007F79FC"/>
    <w:rsid w:val="00803380"/>
    <w:rsid w:val="00823F9E"/>
    <w:rsid w:val="00830781"/>
    <w:rsid w:val="00834249"/>
    <w:rsid w:val="0084629D"/>
    <w:rsid w:val="00876921"/>
    <w:rsid w:val="00876F36"/>
    <w:rsid w:val="00881F5B"/>
    <w:rsid w:val="00884564"/>
    <w:rsid w:val="008861FE"/>
    <w:rsid w:val="0089609D"/>
    <w:rsid w:val="008A12CD"/>
    <w:rsid w:val="008B0DD7"/>
    <w:rsid w:val="008D0DE9"/>
    <w:rsid w:val="008D1CB2"/>
    <w:rsid w:val="008E10D5"/>
    <w:rsid w:val="008F558A"/>
    <w:rsid w:val="008F7E1B"/>
    <w:rsid w:val="009063FB"/>
    <w:rsid w:val="00906A3D"/>
    <w:rsid w:val="009111CC"/>
    <w:rsid w:val="009238B1"/>
    <w:rsid w:val="009365FE"/>
    <w:rsid w:val="00940F3A"/>
    <w:rsid w:val="00945E16"/>
    <w:rsid w:val="00947E0B"/>
    <w:rsid w:val="009730A3"/>
    <w:rsid w:val="009859DE"/>
    <w:rsid w:val="009A729C"/>
    <w:rsid w:val="009B3D6A"/>
    <w:rsid w:val="009E688E"/>
    <w:rsid w:val="009F4198"/>
    <w:rsid w:val="00A171C6"/>
    <w:rsid w:val="00A22895"/>
    <w:rsid w:val="00A342DD"/>
    <w:rsid w:val="00A35907"/>
    <w:rsid w:val="00A456B1"/>
    <w:rsid w:val="00A50A2A"/>
    <w:rsid w:val="00A50BDA"/>
    <w:rsid w:val="00A528D7"/>
    <w:rsid w:val="00A56D33"/>
    <w:rsid w:val="00A638B7"/>
    <w:rsid w:val="00A71A07"/>
    <w:rsid w:val="00A80B21"/>
    <w:rsid w:val="00A84E50"/>
    <w:rsid w:val="00AA54AA"/>
    <w:rsid w:val="00AB14BB"/>
    <w:rsid w:val="00AB26FC"/>
    <w:rsid w:val="00AB2BFB"/>
    <w:rsid w:val="00AB5F0C"/>
    <w:rsid w:val="00AE7506"/>
    <w:rsid w:val="00B245B0"/>
    <w:rsid w:val="00B4418E"/>
    <w:rsid w:val="00B4734B"/>
    <w:rsid w:val="00B5408F"/>
    <w:rsid w:val="00B65696"/>
    <w:rsid w:val="00B80597"/>
    <w:rsid w:val="00BC63C7"/>
    <w:rsid w:val="00BE1067"/>
    <w:rsid w:val="00BE1F83"/>
    <w:rsid w:val="00BE66B6"/>
    <w:rsid w:val="00BF0C5E"/>
    <w:rsid w:val="00BF259C"/>
    <w:rsid w:val="00BF6C04"/>
    <w:rsid w:val="00C009E2"/>
    <w:rsid w:val="00C024EE"/>
    <w:rsid w:val="00C04AED"/>
    <w:rsid w:val="00C06F14"/>
    <w:rsid w:val="00C10BE9"/>
    <w:rsid w:val="00C11AB5"/>
    <w:rsid w:val="00C124F8"/>
    <w:rsid w:val="00C17FA9"/>
    <w:rsid w:val="00C200AB"/>
    <w:rsid w:val="00C2162C"/>
    <w:rsid w:val="00C318AE"/>
    <w:rsid w:val="00C33C28"/>
    <w:rsid w:val="00C376C9"/>
    <w:rsid w:val="00C45F2B"/>
    <w:rsid w:val="00C54FD4"/>
    <w:rsid w:val="00C6049E"/>
    <w:rsid w:val="00C74B21"/>
    <w:rsid w:val="00C85BA5"/>
    <w:rsid w:val="00C905DE"/>
    <w:rsid w:val="00C97294"/>
    <w:rsid w:val="00CB5F8C"/>
    <w:rsid w:val="00CC77CA"/>
    <w:rsid w:val="00CD3B11"/>
    <w:rsid w:val="00CD4C26"/>
    <w:rsid w:val="00CE0B7C"/>
    <w:rsid w:val="00CF73C0"/>
    <w:rsid w:val="00D02C87"/>
    <w:rsid w:val="00D141F4"/>
    <w:rsid w:val="00D30060"/>
    <w:rsid w:val="00D3596A"/>
    <w:rsid w:val="00D40C9A"/>
    <w:rsid w:val="00D42DAA"/>
    <w:rsid w:val="00D45345"/>
    <w:rsid w:val="00D837C1"/>
    <w:rsid w:val="00D857A3"/>
    <w:rsid w:val="00DC526F"/>
    <w:rsid w:val="00E0602C"/>
    <w:rsid w:val="00E1385A"/>
    <w:rsid w:val="00E26EC1"/>
    <w:rsid w:val="00E75E0E"/>
    <w:rsid w:val="00E84F1F"/>
    <w:rsid w:val="00EA6CAE"/>
    <w:rsid w:val="00EC6093"/>
    <w:rsid w:val="00EC76A9"/>
    <w:rsid w:val="00ED609C"/>
    <w:rsid w:val="00EE7106"/>
    <w:rsid w:val="00EF11C8"/>
    <w:rsid w:val="00F116E7"/>
    <w:rsid w:val="00F11BD4"/>
    <w:rsid w:val="00F16E9C"/>
    <w:rsid w:val="00F21FCE"/>
    <w:rsid w:val="00F26687"/>
    <w:rsid w:val="00F36975"/>
    <w:rsid w:val="00F51FA8"/>
    <w:rsid w:val="00F65E38"/>
    <w:rsid w:val="00F714BA"/>
    <w:rsid w:val="00F824DF"/>
    <w:rsid w:val="00F961ED"/>
    <w:rsid w:val="00F975FA"/>
    <w:rsid w:val="00FA1B3D"/>
    <w:rsid w:val="00FA2142"/>
    <w:rsid w:val="00FA32E4"/>
    <w:rsid w:val="00FB42B7"/>
    <w:rsid w:val="00FD4E64"/>
    <w:rsid w:val="00FE3E0D"/>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da-DK" w:eastAsia="da-DK"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locked="0" w:semiHidden="1" w:unhideWhenUsed="1" w:qFormat="1"/>
    <w:lsdException w:name="heading 3" w:locked="0" w:semiHidden="1" w:unhideWhenUsed="1" w:qFormat="1"/>
    <w:lsdException w:name="heading 4" w:locked="0" w:semiHidden="1" w:unhideWhenUsed="1" w:qFormat="1"/>
    <w:lsdException w:name="heading 5" w:locked="0" w:semiHidden="1" w:unhideWhenUsed="1" w:qFormat="1"/>
    <w:lsdException w:name="heading 6" w:locked="0" w:semiHidden="1" w:unhideWhenUsed="1" w:qFormat="1"/>
    <w:lsdException w:name="heading 7" w:locked="0" w:semiHidden="1" w:unhideWhenUsed="1" w:qFormat="1"/>
    <w:lsdException w:name="heading 8" w:locked="0" w:semiHidden="1" w:unhideWhenUsed="1" w:qFormat="1"/>
    <w:lsdException w:name="heading 9" w:locked="0" w:semiHidden="1" w:unhideWhenUsed="1" w:qFormat="1"/>
    <w:lsdException w:name="index 1" w:locked="0"/>
    <w:lsdException w:name="index 2" w:locked="0"/>
    <w:lsdException w:name="index 3" w:locked="0"/>
    <w:lsdException w:name="index 4" w:locked="0"/>
    <w:lsdException w:name="index 5" w:locked="0"/>
    <w:lsdException w:name="index 6" w:locked="0"/>
    <w:lsdException w:name="index 7" w:locked="0"/>
    <w:lsdException w:name="index 8" w:locked="0"/>
    <w:lsdException w:name="index 9" w:locked="0"/>
    <w:lsdException w:name="toc 1" w:locked="0"/>
    <w:lsdException w:name="toc 2" w:locked="0"/>
    <w:lsdException w:name="toc 3" w:locked="0"/>
    <w:lsdException w:name="toc 4" w:locked="0"/>
    <w:lsdException w:name="toc 5" w:locked="0"/>
    <w:lsdException w:name="toc 6" w:locked="0"/>
    <w:lsdException w:name="toc 7" w:locked="0"/>
    <w:lsdException w:name="toc 8" w:locked="0"/>
    <w:lsdException w:name="toc 9" w:locked="0"/>
    <w:lsdException w:name="Normal Indent" w:locked="0"/>
    <w:lsdException w:name="footnote text" w:locked="0"/>
    <w:lsdException w:name="annotation text" w:locked="0"/>
    <w:lsdException w:name="header" w:locked="0"/>
    <w:lsdException w:name="footer" w:locked="0"/>
    <w:lsdException w:name="index heading" w:locked="0"/>
    <w:lsdException w:name="caption" w:locked="0" w:semiHidden="1" w:unhideWhenUsed="1" w:qFormat="1"/>
    <w:lsdException w:name="table of figures" w:locked="0"/>
    <w:lsdException w:name="envelope address" w:locked="0"/>
    <w:lsdException w:name="envelope return" w:locked="0"/>
    <w:lsdException w:name="footnote reference" w:locked="0"/>
    <w:lsdException w:name="annotation reference" w:locked="0"/>
    <w:lsdException w:name="line number" w:locked="0"/>
    <w:lsdException w:name="page number" w:locked="0"/>
    <w:lsdException w:name="endnote reference" w:locked="0"/>
    <w:lsdException w:name="endnote text" w:locked="0"/>
    <w:lsdException w:name="table of authorities" w:locked="0"/>
    <w:lsdException w:name="macro" w:locked="0"/>
    <w:lsdException w:name="toa heading" w:locked="0"/>
    <w:lsdException w:name="List" w:locked="0"/>
    <w:lsdException w:name="List Bullet" w:locked="0"/>
    <w:lsdException w:name="List Number" w:locked="0"/>
    <w:lsdException w:name="List 2" w:locked="0"/>
    <w:lsdException w:name="List 3" w:locked="0"/>
    <w:lsdException w:name="List 4" w:locked="0"/>
    <w:lsdException w:name="List 5" w:locked="0"/>
    <w:lsdException w:name="List Bullet 2" w:locked="0"/>
    <w:lsdException w:name="List Bullet 3" w:locked="0"/>
    <w:lsdException w:name="List Bullet 4" w:locked="0"/>
    <w:lsdException w:name="List Bullet 5" w:locked="0"/>
    <w:lsdException w:name="List Number 2" w:locked="0"/>
    <w:lsdException w:name="List Number 3" w:locked="0"/>
    <w:lsdException w:name="List Number 4" w:locked="0"/>
    <w:lsdException w:name="List Number 5" w:locked="0"/>
    <w:lsdException w:name="Title" w:locked="0" w:qFormat="1"/>
    <w:lsdException w:name="Closing" w:locked="0"/>
    <w:lsdException w:name="Signature" w:locked="0"/>
    <w:lsdException w:name="Default Paragraph Font" w:locked="0"/>
    <w:lsdException w:name="Body Text" w:locked="0"/>
    <w:lsdException w:name="Body Text Indent" w:locked="0"/>
    <w:lsdException w:name="List Continue" w:locked="0"/>
    <w:lsdException w:name="List Continue 2" w:locked="0"/>
    <w:lsdException w:name="List Continue 3" w:locked="0"/>
    <w:lsdException w:name="List Continue 4" w:locked="0"/>
    <w:lsdException w:name="List Continue 5" w:locked="0"/>
    <w:lsdException w:name="Message Header" w:locked="0"/>
    <w:lsdException w:name="Subtitle" w:locked="0" w:qFormat="1"/>
    <w:lsdException w:name="Salutation" w:locked="0"/>
    <w:lsdException w:name="Date" w:locked="0"/>
    <w:lsdException w:name="Body Text First Indent" w:locked="0"/>
    <w:lsdException w:name="Body Text First Indent 2" w:locked="0"/>
    <w:lsdException w:name="Note Heading" w:locked="0"/>
    <w:lsdException w:name="Body Text 2" w:locked="0"/>
    <w:lsdException w:name="Body Text 3" w:locked="0"/>
    <w:lsdException w:name="Body Text Indent 2" w:locked="0"/>
    <w:lsdException w:name="Body Text Indent 3" w:locked="0"/>
    <w:lsdException w:name="Block Text" w:locked="0"/>
    <w:lsdException w:name="Hyperlink" w:locked="0"/>
    <w:lsdException w:name="FollowedHyperlink" w:locked="0"/>
    <w:lsdException w:name="Strong" w:locked="0" w:qFormat="1"/>
    <w:lsdException w:name="Emphasis" w:locked="0" w:qFormat="1"/>
    <w:lsdException w:name="Document Map" w:locked="0"/>
    <w:lsdException w:name="Plain Text" w:locked="0"/>
    <w:lsdException w:name="E-mail Signature" w:locked="0"/>
    <w:lsdException w:name="HTML Top of Form" w:locked="0"/>
    <w:lsdException w:name="HTML Bottom of Form" w:locked="0"/>
    <w:lsdException w:name="Normal (Web)" w:locked="0"/>
    <w:lsdException w:name="HTML Acronym" w:locked="0"/>
    <w:lsdException w:name="HTML Address" w:locked="0"/>
    <w:lsdException w:name="HTML Cite" w:locked="0"/>
    <w:lsdException w:name="HTML Code" w:locked="0"/>
    <w:lsdException w:name="HTML Definition" w:locked="0"/>
    <w:lsdException w:name="HTML Keyboard" w:locked="0"/>
    <w:lsdException w:name="HTML Preformatted" w:locked="0"/>
    <w:lsdException w:name="HTML Sample" w:locked="0"/>
    <w:lsdException w:name="HTML Typewriter" w:locked="0"/>
    <w:lsdException w:name="HTML Variable" w:locked="0"/>
    <w:lsdException w:name="Normal Table" w:locked="0"/>
    <w:lsdException w:name="annotation subject" w:locked="0"/>
    <w:lsdException w:name="No List" w:locked="0"/>
    <w:lsdException w:name="Balloon Text" w:locked="0"/>
    <w:lsdException w:name="Placeholder Text" w:locked="0" w:semiHidden="1" w:uiPriority="99"/>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sid w:val="009859DE"/>
    <w:rPr>
      <w:sz w:val="24"/>
    </w:rPr>
  </w:style>
  <w:style w:type="paragraph" w:styleId="Overskrift1">
    <w:name w:val="heading 1"/>
    <w:basedOn w:val="Normal"/>
    <w:next w:val="Normal"/>
    <w:qFormat/>
    <w:rsid w:val="00ED609C"/>
    <w:pPr>
      <w:keepNext/>
      <w:outlineLvl w:val="0"/>
    </w:pPr>
    <w:rPr>
      <w:sz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ED609C"/>
    <w:pPr>
      <w:tabs>
        <w:tab w:val="center" w:pos="4819"/>
        <w:tab w:val="right" w:pos="9638"/>
      </w:tabs>
    </w:pPr>
  </w:style>
  <w:style w:type="paragraph" w:styleId="Sidefod">
    <w:name w:val="footer"/>
    <w:basedOn w:val="Normal"/>
    <w:rsid w:val="00ED609C"/>
    <w:pPr>
      <w:tabs>
        <w:tab w:val="center" w:pos="4819"/>
        <w:tab w:val="right" w:pos="9638"/>
      </w:tabs>
    </w:pPr>
  </w:style>
  <w:style w:type="character" w:styleId="Hyperlink">
    <w:name w:val="Hyperlink"/>
    <w:basedOn w:val="Standardskrifttypeiafsnit"/>
    <w:rsid w:val="00ED609C"/>
    <w:rPr>
      <w:color w:val="0000FF"/>
      <w:u w:val="single"/>
    </w:rPr>
  </w:style>
  <w:style w:type="character" w:styleId="BesgtHyperlink">
    <w:name w:val="FollowedHyperlink"/>
    <w:basedOn w:val="Standardskrifttypeiafsnit"/>
    <w:rsid w:val="00ED609C"/>
    <w:rPr>
      <w:color w:val="800080"/>
      <w:u w:val="single"/>
    </w:rPr>
  </w:style>
  <w:style w:type="paragraph" w:styleId="Markeringsbobletekst">
    <w:name w:val="Balloon Text"/>
    <w:basedOn w:val="Normal"/>
    <w:semiHidden/>
    <w:rsid w:val="004D6E77"/>
    <w:rPr>
      <w:rFonts w:ascii="Tahoma" w:hAnsi="Tahoma" w:cs="Tahoma"/>
      <w:sz w:val="16"/>
      <w:szCs w:val="16"/>
    </w:rPr>
  </w:style>
  <w:style w:type="character" w:styleId="Pladsholdertekst">
    <w:name w:val="Placeholder Text"/>
    <w:basedOn w:val="Standardskrifttypeiafsnit"/>
    <w:uiPriority w:val="99"/>
    <w:semiHidden/>
    <w:rsid w:val="00EF11C8"/>
    <w:rPr>
      <w:color w:val="808080"/>
    </w:rPr>
  </w:style>
  <w:style w:type="character" w:styleId="Strk">
    <w:name w:val="Strong"/>
    <w:basedOn w:val="Standardskrifttypeiafsnit"/>
    <w:qFormat/>
    <w:rsid w:val="00A80B21"/>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control" Target="activeX/activeX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control" Target="activeX/activeX2.xm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O:\SERVICE%20&amp;%20KUNDER\R&#197;DHUSSERVICE\Betjent\Skabeloner\_Rapportskabelon.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B38232182CE4A179F3FCD4D86E76807"/>
        <w:category>
          <w:name w:val="Generelt"/>
          <w:gallery w:val="placeholder"/>
        </w:category>
        <w:types>
          <w:type w:val="bbPlcHdr"/>
        </w:types>
        <w:behaviors>
          <w:behavior w:val="content"/>
        </w:behaviors>
        <w:guid w:val="{DE311572-ED17-443B-99D9-73BDD182A798}"/>
      </w:docPartPr>
      <w:docPartBody>
        <w:p w:rsidR="00000000" w:rsidRDefault="00F97B95">
          <w:pPr>
            <w:pStyle w:val="7B38232182CE4A179F3FCD4D86E76807"/>
          </w:pPr>
          <w:r w:rsidRPr="00392703">
            <w:t>Vælg et element.</w:t>
          </w:r>
        </w:p>
      </w:docPartBody>
    </w:docPart>
    <w:docPart>
      <w:docPartPr>
        <w:name w:val="8C502F652C884E8FB0F6D5ED5EDCA513"/>
        <w:category>
          <w:name w:val="Generelt"/>
          <w:gallery w:val="placeholder"/>
        </w:category>
        <w:types>
          <w:type w:val="bbPlcHdr"/>
        </w:types>
        <w:behaviors>
          <w:behavior w:val="content"/>
        </w:behaviors>
        <w:guid w:val="{4379491D-83C2-48B4-B55A-348A4FC8B849}"/>
      </w:docPartPr>
      <w:docPartBody>
        <w:p w:rsidR="00000000" w:rsidRDefault="00F97B95">
          <w:pPr>
            <w:pStyle w:val="8C502F652C884E8FB0F6D5ED5EDCA513"/>
          </w:pPr>
          <w:r w:rsidRPr="007656AC">
            <w:rPr>
              <w:rStyle w:val="Pladsholdertekst"/>
            </w:rPr>
            <w:t xml:space="preserve">Klik her for at angive </w:t>
          </w:r>
          <w:r>
            <w:rPr>
              <w:rStyle w:val="Pladsholdertekst"/>
            </w:rPr>
            <w:t>tidspunkt</w:t>
          </w:r>
          <w:r w:rsidRPr="007656AC">
            <w:rPr>
              <w:rStyle w:val="Pladsholdertekst"/>
            </w:rPr>
            <w:t>.</w:t>
          </w:r>
        </w:p>
      </w:docPartBody>
    </w:docPart>
    <w:docPart>
      <w:docPartPr>
        <w:name w:val="7467DE1120504474AB3C8E156B774134"/>
        <w:category>
          <w:name w:val="Generelt"/>
          <w:gallery w:val="placeholder"/>
        </w:category>
        <w:types>
          <w:type w:val="bbPlcHdr"/>
        </w:types>
        <w:behaviors>
          <w:behavior w:val="content"/>
        </w:behaviors>
        <w:guid w:val="{B8444246-9FB2-46DA-982A-1F7BF9E4AD1A}"/>
      </w:docPartPr>
      <w:docPartBody>
        <w:p w:rsidR="00000000" w:rsidRDefault="00F97B95">
          <w:pPr>
            <w:pStyle w:val="7467DE1120504474AB3C8E156B774134"/>
          </w:pPr>
          <w:r w:rsidRPr="007656AC">
            <w:rPr>
              <w:rStyle w:val="Pladsholdertekst"/>
            </w:rPr>
            <w:t>Klik her for at angive tekst.</w:t>
          </w:r>
        </w:p>
      </w:docPartBody>
    </w:docPart>
    <w:docPart>
      <w:docPartPr>
        <w:name w:val="F751AABBA27840C1ABD3A1D87DBADC85"/>
        <w:category>
          <w:name w:val="Generelt"/>
          <w:gallery w:val="placeholder"/>
        </w:category>
        <w:types>
          <w:type w:val="bbPlcHdr"/>
        </w:types>
        <w:behaviors>
          <w:behavior w:val="content"/>
        </w:behaviors>
        <w:guid w:val="{EA7D0EAA-7CC9-4AF8-A253-078285DDF302}"/>
      </w:docPartPr>
      <w:docPartBody>
        <w:p w:rsidR="00000000" w:rsidRDefault="00F97B95">
          <w:pPr>
            <w:pStyle w:val="F751AABBA27840C1ABD3A1D87DBADC85"/>
          </w:pPr>
          <w:r w:rsidRPr="00392703">
            <w:rPr>
              <w:rStyle w:val="Pladsholdertekst"/>
            </w:rPr>
            <w:t>Vælg et element.</w:t>
          </w:r>
        </w:p>
      </w:docPartBody>
    </w:docPart>
    <w:docPart>
      <w:docPartPr>
        <w:name w:val="4EAD02D79E8A4D64B3A1C4B3BFB7B22A"/>
        <w:category>
          <w:name w:val="Generelt"/>
          <w:gallery w:val="placeholder"/>
        </w:category>
        <w:types>
          <w:type w:val="bbPlcHdr"/>
        </w:types>
        <w:behaviors>
          <w:behavior w:val="content"/>
        </w:behaviors>
        <w:guid w:val="{51D250FD-2FBE-4575-8C90-74CDE92770C1}"/>
      </w:docPartPr>
      <w:docPartBody>
        <w:p w:rsidR="00000000" w:rsidRDefault="00F97B95">
          <w:pPr>
            <w:pStyle w:val="4EAD02D79E8A4D64B3A1C4B3BFB7B22A"/>
          </w:pPr>
          <w:r w:rsidRPr="007656AC">
            <w:rPr>
              <w:rStyle w:val="Pladsholdertekst"/>
            </w:rPr>
            <w:t xml:space="preserve">Klik her for at angive </w:t>
          </w:r>
          <w:r>
            <w:rPr>
              <w:rStyle w:val="Pladsholdertekst"/>
            </w:rPr>
            <w:t>Betjentnr. og navn</w:t>
          </w:r>
          <w:r w:rsidRPr="007656AC">
            <w:rPr>
              <w:rStyle w:val="Pladsholdertekst"/>
            </w:rPr>
            <w: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1304"/>
  <w:hyphenationZone w:val="425"/>
  <w:characterSpacingControl w:val="doNotCompress"/>
  <w:compat>
    <w:useFELayout/>
  </w:compat>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7B38232182CE4A179F3FCD4D86E76807">
    <w:name w:val="7B38232182CE4A179F3FCD4D86E76807"/>
  </w:style>
  <w:style w:type="character" w:styleId="Pladsholdertekst">
    <w:name w:val="Placeholder Text"/>
    <w:basedOn w:val="Standardskrifttypeiafsnit"/>
    <w:uiPriority w:val="99"/>
    <w:semiHidden/>
    <w:rPr>
      <w:color w:val="808080"/>
    </w:rPr>
  </w:style>
  <w:style w:type="paragraph" w:customStyle="1" w:styleId="8C502F652C884E8FB0F6D5ED5EDCA513">
    <w:name w:val="8C502F652C884E8FB0F6D5ED5EDCA513"/>
  </w:style>
  <w:style w:type="paragraph" w:customStyle="1" w:styleId="7467DE1120504474AB3C8E156B774134">
    <w:name w:val="7467DE1120504474AB3C8E156B774134"/>
  </w:style>
  <w:style w:type="paragraph" w:customStyle="1" w:styleId="F751AABBA27840C1ABD3A1D87DBADC85">
    <w:name w:val="F751AABBA27840C1ABD3A1D87DBADC85"/>
  </w:style>
  <w:style w:type="paragraph" w:customStyle="1" w:styleId="4EAD02D79E8A4D64B3A1C4B3BFB7B22A">
    <w:name w:val="4EAD02D79E8A4D64B3A1C4B3BFB7B22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MigreringsDokument" ma:contentTypeID="0x010100B015E2879F2C3E49A84E4FBA662FB26A0046F37DEC036D284BBEE537A85881DFA0" ma:contentTypeVersion="8" ma:contentTypeDescription="" ma:contentTypeScope="" ma:versionID="204b4f41741311cf3d4604c45a43f42c">
  <xsd:schema xmlns:xsd="http://www.w3.org/2001/XMLSchema" xmlns:xs="http://www.w3.org/2001/XMLSchema" xmlns:p="http://schemas.microsoft.com/office/2006/metadata/properties" xmlns:ns2="0dd46b0f-e2c7-4a31-a61e-54a1e81a6d74" targetNamespace="http://schemas.microsoft.com/office/2006/metadata/properties" ma:root="true" ma:fieldsID="5e25330f2461cae1f360396c77e972dd" ns2:_="">
    <xsd:import namespace="0dd46b0f-e2c7-4a31-a61e-54a1e81a6d74"/>
    <xsd:element name="properties">
      <xsd:complexType>
        <xsd:sequence>
          <xsd:element name="documentManagement">
            <xsd:complexType>
              <xsd:all>
                <xsd:element ref="ns2:MigrationPath" minOccurs="0"/>
                <xsd:element ref="ns2:MigrationDirectoryID" minOccurs="0"/>
                <xsd:element ref="ns2:MigrationOriginalDate" minOccurs="0"/>
                <xsd:element ref="ns2:j2c2601e249f4d2993f2fcc4fe83f7c1"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46b0f-e2c7-4a31-a61e-54a1e81a6d74" elementFormDefault="qualified">
    <xsd:import namespace="http://schemas.microsoft.com/office/2006/documentManagement/types"/>
    <xsd:import namespace="http://schemas.microsoft.com/office/infopath/2007/PartnerControls"/>
    <xsd:element name="MigrationPath" ma:index="8" nillable="true" ma:displayName="Migreringssti" ma:internalName="MigrationPath" ma:readOnly="false">
      <xsd:simpleType>
        <xsd:restriction base="dms:Text">
          <xsd:maxLength value="255"/>
        </xsd:restriction>
      </xsd:simpleType>
    </xsd:element>
    <xsd:element name="MigrationDirectoryID" ma:index="9" nillable="true" ma:displayName="MigreringsFolderId" ma:internalName="MigrationDirectoryID" ma:readOnly="false">
      <xsd:simpleType>
        <xsd:restriction base="dms:Text">
          <xsd:maxLength value="255"/>
        </xsd:restriction>
      </xsd:simpleType>
    </xsd:element>
    <xsd:element name="MigrationOriginalDate" ma:index="10" nillable="true" ma:displayName="Original dato" ma:description="The modified date from the file system" ma:format="DateTime" ma:internalName="MigrationOriginalDate">
      <xsd:simpleType>
        <xsd:restriction base="dms:DateTime"/>
      </xsd:simpleType>
    </xsd:element>
    <xsd:element name="j2c2601e249f4d2993f2fcc4fe83f7c1" ma:index="11" nillable="true" ma:taxonomy="true" ma:internalName="j2c2601e249f4d2993f2fcc4fe83f7c1" ma:taxonomyFieldName="Sensitivity" ma:displayName="Sensitivity" ma:default="" ma:fieldId="{32c2601e-249f-4d29-93f2-fcc4fe83f7c1}" ma:sspId="e6a412d2-aea5-45d9-add9-4615ec186553" ma:termSetId="2400aab3-62fb-4893-836f-46f56c17e615" ma:anchorId="a96bf159-1ff9-48c6-9318-7ab65633f375" ma:open="false" ma:isKeyword="false">
      <xsd:complexType>
        <xsd:sequence>
          <xsd:element ref="pc:Terms" minOccurs="0" maxOccurs="1"/>
        </xsd:sequence>
      </xsd:complexType>
    </xsd:element>
    <xsd:element name="TaxCatchAll" ma:index="12" nillable="true" ma:displayName="Taxonomy Catch All Column" ma:hidden="true" ma:list="{1adb61e6-50f3-4f94-b9a9-c9b4ea046575}" ma:internalName="TaxCatchAll" ma:showField="CatchAllData" ma:web="45c24c4d-4de2-4a11-996b-ad1b02b5a53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1adb61e6-50f3-4f94-b9a9-c9b4ea046575}" ma:internalName="TaxCatchAllLabel" ma:readOnly="true" ma:showField="CatchAllDataLabel" ma:web="45c24c4d-4de2-4a11-996b-ad1b02b5a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Path xmlns="0dd46b0f-e2c7-4a31-a61e-54a1e81a6d74">\\kk-dfs.kk.dk\of$\KEjd\SERVICE &amp; KUNDER\RÅDHUSSERVICE\Betjent\_Rådhusvagten\Bygningsoplysninger fra Per Larsen\Jemtelandsgade 3\26-06-16, Ingen adgang, Jemtelandsgade 3.docx</MigrationPath>
    <MigrationDirectoryID xmlns="0dd46b0f-e2c7-4a31-a61e-54a1e81a6d74">44A84972105D66AEFC48B92DA114D157986AA662</MigrationDirectoryID>
    <MigrationOriginalDate xmlns="0dd46b0f-e2c7-4a31-a61e-54a1e81a6d74" xsi:nil="true"/>
    <TaxCatchAll xmlns="0dd46b0f-e2c7-4a31-a61e-54a1e81a6d74" xsi:nil="true"/>
    <j2c2601e249f4d2993f2fcc4fe83f7c1 xmlns="0dd46b0f-e2c7-4a31-a61e-54a1e81a6d74">
      <Terms xmlns="http://schemas.microsoft.com/office/infopath/2007/PartnerControls"/>
    </j2c2601e249f4d2993f2fcc4fe83f7c1>
  </documentManagement>
</p:properties>
</file>

<file path=customXml/item5.xml><?xml version="1.0" encoding="utf-8"?>
<?mso-contentType ?>
<SharedContentType xmlns="Microsoft.SharePoint.Taxonomy.ContentTypeSync" SourceId="e6a412d2-aea5-45d9-add9-4615ec186553" ContentTypeId="0x010100B015E2879F2C3E49A84E4FBA662FB26A" PreviousValue="false"/>
</file>

<file path=customXml/itemProps1.xml><?xml version="1.0" encoding="utf-8"?>
<ds:datastoreItem xmlns:ds="http://schemas.openxmlformats.org/officeDocument/2006/customXml" ds:itemID="{C3286E2F-2C37-4159-9054-46083D26968B}">
  <ds:schemaRefs>
    <ds:schemaRef ds:uri="http://schemas.openxmlformats.org/officeDocument/2006/bibliography"/>
  </ds:schemaRefs>
</ds:datastoreItem>
</file>

<file path=customXml/itemProps2.xml><?xml version="1.0" encoding="utf-8"?>
<ds:datastoreItem xmlns:ds="http://schemas.openxmlformats.org/officeDocument/2006/customXml" ds:itemID="{79217064-CFB0-4028-AB62-6DE0AFD0D861}"/>
</file>

<file path=customXml/itemProps3.xml><?xml version="1.0" encoding="utf-8"?>
<ds:datastoreItem xmlns:ds="http://schemas.openxmlformats.org/officeDocument/2006/customXml" ds:itemID="{CA9196C2-96A6-4E3E-B0D2-A32F946E421B}"/>
</file>

<file path=customXml/itemProps4.xml><?xml version="1.0" encoding="utf-8"?>
<ds:datastoreItem xmlns:ds="http://schemas.openxmlformats.org/officeDocument/2006/customXml" ds:itemID="{EB230418-C44A-4B42-AB67-1FB0181E199B}"/>
</file>

<file path=customXml/itemProps5.xml><?xml version="1.0" encoding="utf-8"?>
<ds:datastoreItem xmlns:ds="http://schemas.openxmlformats.org/officeDocument/2006/customXml" ds:itemID="{78FD60AF-4D79-43B0-9B17-2EF07184EBF7}"/>
</file>

<file path=docProps/app.xml><?xml version="1.0" encoding="utf-8"?>
<Properties xmlns="http://schemas.openxmlformats.org/officeDocument/2006/extended-properties" xmlns:vt="http://schemas.openxmlformats.org/officeDocument/2006/docPropsVTypes">
  <Template>_Rapportskabelon</Template>
  <TotalTime>11</TotalTime>
  <Pages>1</Pages>
  <Words>89</Words>
  <Characters>603</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Følgende mangler er konstateret:</vt:lpstr>
    </vt:vector>
  </TitlesOfParts>
  <Company>KKKF</Company>
  <LinksUpToDate>false</LinksUpToDate>
  <CharactersWithSpaces>691</CharactersWithSpaces>
  <SharedDoc>false</SharedDoc>
  <HLinks>
    <vt:vector size="6" baseType="variant">
      <vt:variant>
        <vt:i4>1835011</vt:i4>
      </vt:variant>
      <vt:variant>
        <vt:i4>24</vt:i4>
      </vt:variant>
      <vt:variant>
        <vt:i4>0</vt:i4>
      </vt:variant>
      <vt:variant>
        <vt:i4>5</vt:i4>
      </vt:variant>
      <vt:variant>
        <vt:lpwstr>http://www.willis.dk/ENET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Følgende mangler er konstateret:</dc:title>
  <dc:creator>thomas</dc:creator>
  <cp:lastModifiedBy>thomas</cp:lastModifiedBy>
  <cp:revision>1</cp:revision>
  <cp:lastPrinted>2015-01-23T14:37:00Z</cp:lastPrinted>
  <dcterms:created xsi:type="dcterms:W3CDTF">2016-06-26T08:16:00Z</dcterms:created>
  <dcterms:modified xsi:type="dcterms:W3CDTF">2016-06-26T08:27:00Z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0x010100B015E2879F2C3E49A84E4FBA662FB26A0046F37DEC036D284BBEE537A85881DFA0</vt:lpwstr>
  </property>
  <property fmtid="{D5CDD505-2E9C-101B-9397-08002B2CF9AE}" pid="3" name="Order">
    <vt:r8>100</vt:r8>
  </property>
</Properties>
</file>